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4319"/>
        <w:gridCol w:w="1300"/>
        <w:gridCol w:w="2120"/>
      </w:tblGrid>
      <w:tr w:rsidR="0022105C" w14:paraId="4B299B24" w14:textId="77777777">
        <w:trPr>
          <w:cantSplit/>
          <w:trHeight w:val="300"/>
          <w:jc w:val="center"/>
        </w:trPr>
        <w:tc>
          <w:tcPr>
            <w:tcW w:w="9639" w:type="dxa"/>
            <w:gridSpan w:val="4"/>
            <w:shd w:val="clear" w:color="auto" w:fill="09504E"/>
            <w:vAlign w:val="center"/>
          </w:tcPr>
          <w:p w14:paraId="141A2C7E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20"/>
              </w:rPr>
              <w:t>DADOS PESSOAIS</w:t>
            </w:r>
          </w:p>
        </w:tc>
      </w:tr>
      <w:tr w:rsidR="0022105C" w14:paraId="47BCECE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63184DB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NOME:</w:t>
            </w:r>
          </w:p>
        </w:tc>
        <w:tc>
          <w:tcPr>
            <w:tcW w:w="4319" w:type="dxa"/>
            <w:vAlign w:val="center"/>
          </w:tcPr>
          <w:p w14:paraId="04C271B2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nome"/>
                <w:tag w:val="nome"/>
                <w:id w:val="1100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nome</w:t>
                </w:r>
              </w:sdtContent>
            </w:sdt>
          </w:p>
        </w:tc>
        <w:tc>
          <w:tcPr>
            <w:tcW w:w="1300" w:type="dxa"/>
            <w:vAlign w:val="center"/>
          </w:tcPr>
          <w:p w14:paraId="32906C9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DATA:</w:t>
            </w:r>
          </w:p>
        </w:tc>
        <w:tc>
          <w:tcPr>
            <w:tcW w:w="2120" w:type="dxa"/>
            <w:vAlign w:val="center"/>
          </w:tcPr>
          <w:p w14:paraId="69A3B0A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enviado_em"/>
                <w:tag w:val="enviado_em"/>
                <w:id w:val="1101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enviado_em</w:t>
                </w:r>
                <w:proofErr w:type="spellEnd"/>
              </w:sdtContent>
            </w:sdt>
          </w:p>
        </w:tc>
      </w:tr>
      <w:tr w:rsidR="0022105C" w14:paraId="5A0C62C4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5D94BE3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EMPRESA:</w:t>
            </w:r>
          </w:p>
        </w:tc>
        <w:tc>
          <w:tcPr>
            <w:tcW w:w="4319" w:type="dxa"/>
            <w:vAlign w:val="center"/>
          </w:tcPr>
          <w:p w14:paraId="6C410181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empresa"/>
                <w:tag w:val="empresa"/>
                <w:id w:val="1102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empresa</w:t>
                </w:r>
              </w:sdtContent>
            </w:sdt>
          </w:p>
        </w:tc>
        <w:tc>
          <w:tcPr>
            <w:tcW w:w="1300" w:type="dxa"/>
            <w:vAlign w:val="center"/>
          </w:tcPr>
          <w:p w14:paraId="14E39AF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TELEFONE:</w:t>
            </w:r>
          </w:p>
        </w:tc>
        <w:tc>
          <w:tcPr>
            <w:tcW w:w="2120" w:type="dxa"/>
            <w:vAlign w:val="center"/>
          </w:tcPr>
          <w:p w14:paraId="7ABDAFC0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telefone"/>
                <w:tag w:val="telefone"/>
                <w:id w:val="1103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telefone</w:t>
                </w:r>
              </w:sdtContent>
            </w:sdt>
          </w:p>
        </w:tc>
      </w:tr>
      <w:tr w:rsidR="0022105C" w14:paraId="0B9F76B7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835E986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UNIDADE (PLATAFORMA):</w:t>
            </w:r>
          </w:p>
        </w:tc>
        <w:tc>
          <w:tcPr>
            <w:tcW w:w="7739" w:type="dxa"/>
            <w:gridSpan w:val="3"/>
            <w:vAlign w:val="center"/>
          </w:tcPr>
          <w:p w14:paraId="374C77DF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unidade"/>
                <w:tag w:val="unidade"/>
                <w:id w:val="1104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unidade</w:t>
                </w:r>
              </w:sdtContent>
            </w:sdt>
          </w:p>
        </w:tc>
      </w:tr>
    </w:tbl>
    <w:p w14:paraId="7F99EFA4" w14:textId="77777777" w:rsidR="0022105C" w:rsidRDefault="0022105C">
      <w:pPr>
        <w:spacing w:after="80"/>
        <w:rPr>
          <w:rFonts w:cs="Arial"/>
          <w:sz w:val="18"/>
          <w:szCs w:val="18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39"/>
        <w:gridCol w:w="2100"/>
      </w:tblGrid>
      <w:tr w:rsidR="0022105C" w14:paraId="327CD232" w14:textId="77777777">
        <w:trPr>
          <w:cantSplit/>
          <w:trHeight w:val="300"/>
          <w:jc w:val="center"/>
        </w:trPr>
        <w:tc>
          <w:tcPr>
            <w:tcW w:w="9639" w:type="dxa"/>
            <w:gridSpan w:val="2"/>
            <w:shd w:val="clear" w:color="auto" w:fill="09504E"/>
            <w:vAlign w:val="center"/>
          </w:tcPr>
          <w:p w14:paraId="4F8B6A60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20"/>
              </w:rPr>
              <w:t>SAÚDE MENTAL E CONDIÇÕES PARA O TRABALHO</w:t>
            </w:r>
          </w:p>
        </w:tc>
      </w:tr>
      <w:tr w:rsidR="0022105C" w14:paraId="65F261F7" w14:textId="77777777">
        <w:trPr>
          <w:cantSplit/>
          <w:tblHeader/>
          <w:jc w:val="center"/>
        </w:trPr>
        <w:tc>
          <w:tcPr>
            <w:tcW w:w="7539" w:type="dxa"/>
            <w:shd w:val="clear" w:color="auto" w:fill="09504E"/>
            <w:vAlign w:val="center"/>
          </w:tcPr>
          <w:p w14:paraId="7998A286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PERGUNTA</w:t>
            </w:r>
          </w:p>
        </w:tc>
        <w:tc>
          <w:tcPr>
            <w:tcW w:w="2100" w:type="dxa"/>
            <w:shd w:val="clear" w:color="auto" w:fill="09504E"/>
            <w:vAlign w:val="center"/>
          </w:tcPr>
          <w:p w14:paraId="6F9FF121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RESPOSTA</w:t>
            </w:r>
          </w:p>
        </w:tc>
      </w:tr>
      <w:tr w:rsidR="0022105C" w14:paraId="50AF3A5E" w14:textId="77777777">
        <w:trPr>
          <w:cantSplit/>
          <w:jc w:val="center"/>
        </w:trPr>
        <w:tc>
          <w:tcPr>
            <w:tcW w:w="7539" w:type="dxa"/>
            <w:vAlign w:val="center"/>
          </w:tcPr>
          <w:p w14:paraId="1EA53EFD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Atualmente, você se sente em condições de saúde física, emocional e psicológica para realizar suas atividades de trabalho?</w:t>
            </w:r>
          </w:p>
        </w:tc>
        <w:tc>
          <w:tcPr>
            <w:tcW w:w="2100" w:type="dxa"/>
            <w:vAlign w:val="center"/>
          </w:tcPr>
          <w:p w14:paraId="446E25DC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condicoes_trabalho"/>
                <w:tag w:val="condicoes_trabalho"/>
                <w:id w:val="1105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condicoes_trabalho</w:t>
                </w:r>
                <w:proofErr w:type="spellEnd"/>
              </w:sdtContent>
            </w:sdt>
          </w:p>
        </w:tc>
      </w:tr>
      <w:tr w:rsidR="0022105C" w14:paraId="73689B39" w14:textId="77777777">
        <w:trPr>
          <w:cantSplit/>
          <w:jc w:val="center"/>
        </w:trPr>
        <w:tc>
          <w:tcPr>
            <w:tcW w:w="9639" w:type="dxa"/>
            <w:gridSpan w:val="2"/>
            <w:shd w:val="clear" w:color="auto" w:fill="F2F5F5"/>
            <w:vAlign w:val="center"/>
          </w:tcPr>
          <w:p w14:paraId="6D5F12F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Situação que está interferindo nas atividades de trabalho: </w:t>
            </w:r>
            <w:sdt>
              <w:sdtPr>
                <w:rPr>
                  <w:rFonts w:cs="Arial"/>
                  <w:sz w:val="16"/>
                  <w:szCs w:val="16"/>
                </w:rPr>
                <w:alias w:val="situacao_interferencia"/>
                <w:tag w:val="situacao_interferencia"/>
                <w:id w:val="1106"/>
                <w:text w:multiLine="1"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situacao_interferencia</w:t>
                </w:r>
                <w:proofErr w:type="spellEnd"/>
              </w:sdtContent>
            </w:sdt>
          </w:p>
        </w:tc>
      </w:tr>
      <w:tr w:rsidR="0022105C" w14:paraId="69B9FBC5" w14:textId="77777777">
        <w:trPr>
          <w:cantSplit/>
          <w:jc w:val="center"/>
        </w:trPr>
        <w:tc>
          <w:tcPr>
            <w:tcW w:w="7539" w:type="dxa"/>
            <w:vAlign w:val="center"/>
          </w:tcPr>
          <w:p w14:paraId="0F17CAC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Está realizando atualmente algum acompanhamento relacionado à saúde mental?</w:t>
            </w:r>
          </w:p>
        </w:tc>
        <w:tc>
          <w:tcPr>
            <w:tcW w:w="2100" w:type="dxa"/>
            <w:vAlign w:val="center"/>
          </w:tcPr>
          <w:p w14:paraId="1ECAEB84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acompanhamento_mental"/>
                <w:tag w:val="acompanhamento_mental"/>
                <w:id w:val="1107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acompanhamento_mental</w:t>
                </w:r>
                <w:proofErr w:type="spellEnd"/>
              </w:sdtContent>
            </w:sdt>
          </w:p>
        </w:tc>
      </w:tr>
      <w:tr w:rsidR="0022105C" w14:paraId="5D7C5496" w14:textId="77777777">
        <w:trPr>
          <w:cantSplit/>
          <w:jc w:val="center"/>
        </w:trPr>
        <w:tc>
          <w:tcPr>
            <w:tcW w:w="9639" w:type="dxa"/>
            <w:gridSpan w:val="2"/>
            <w:shd w:val="clear" w:color="auto" w:fill="F2F5F5"/>
            <w:vAlign w:val="center"/>
          </w:tcPr>
          <w:p w14:paraId="1EFCA616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Motivo ou tipo de acompanhamento: </w:t>
            </w:r>
            <w:sdt>
              <w:sdtPr>
                <w:rPr>
                  <w:rFonts w:cs="Arial"/>
                  <w:sz w:val="16"/>
                  <w:szCs w:val="16"/>
                </w:rPr>
                <w:alias w:val="acompanhamento_motivo"/>
                <w:tag w:val="acompanhamento_motivo"/>
                <w:id w:val="1108"/>
                <w:text w:multiLine="1"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acompanhamento_motivo</w:t>
                </w:r>
                <w:proofErr w:type="spellEnd"/>
              </w:sdtContent>
            </w:sdt>
          </w:p>
        </w:tc>
      </w:tr>
      <w:tr w:rsidR="0022105C" w14:paraId="795A4234" w14:textId="77777777">
        <w:trPr>
          <w:cantSplit/>
          <w:jc w:val="center"/>
        </w:trPr>
        <w:tc>
          <w:tcPr>
            <w:tcW w:w="7539" w:type="dxa"/>
            <w:vAlign w:val="center"/>
          </w:tcPr>
          <w:p w14:paraId="05C5D9FC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Desde o seu último embarque ou avaliação ocupacional (ASO), você teve alguma alteração significativa no seu estado de saúde que ainda não tenha sido informada à Saúde Ocupacional?</w:t>
            </w:r>
          </w:p>
        </w:tc>
        <w:tc>
          <w:tcPr>
            <w:tcW w:w="2100" w:type="dxa"/>
            <w:vAlign w:val="center"/>
          </w:tcPr>
          <w:p w14:paraId="124843B5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alteracao_saude"/>
                <w:tag w:val="alteracao_saude"/>
                <w:id w:val="1109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alteracao_saude</w:t>
                </w:r>
                <w:proofErr w:type="spellEnd"/>
              </w:sdtContent>
            </w:sdt>
          </w:p>
        </w:tc>
      </w:tr>
      <w:tr w:rsidR="0022105C" w14:paraId="2FD6A15D" w14:textId="77777777">
        <w:trPr>
          <w:cantSplit/>
          <w:jc w:val="center"/>
        </w:trPr>
        <w:tc>
          <w:tcPr>
            <w:tcW w:w="9639" w:type="dxa"/>
            <w:gridSpan w:val="2"/>
            <w:shd w:val="clear" w:color="auto" w:fill="F2F5F5"/>
            <w:vAlign w:val="center"/>
          </w:tcPr>
          <w:p w14:paraId="16AAC1B9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Alteração significativa: </w:t>
            </w:r>
            <w:sdt>
              <w:sdtPr>
                <w:rPr>
                  <w:rFonts w:cs="Arial"/>
                  <w:sz w:val="16"/>
                  <w:szCs w:val="16"/>
                </w:rPr>
                <w:alias w:val="alteracao_descricao"/>
                <w:tag w:val="alteracao_descricao"/>
                <w:id w:val="1110"/>
                <w:text w:multiLine="1"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alteracao_descricao</w:t>
                </w:r>
                <w:proofErr w:type="spellEnd"/>
              </w:sdtContent>
            </w:sdt>
          </w:p>
        </w:tc>
      </w:tr>
      <w:tr w:rsidR="0022105C" w14:paraId="225EA418" w14:textId="77777777">
        <w:trPr>
          <w:cantSplit/>
          <w:jc w:val="center"/>
        </w:trPr>
        <w:tc>
          <w:tcPr>
            <w:tcW w:w="7539" w:type="dxa"/>
            <w:vAlign w:val="center"/>
          </w:tcPr>
          <w:p w14:paraId="57F92761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Você está realizando algum tratamento médico/odontológico atualmente?</w:t>
            </w:r>
          </w:p>
        </w:tc>
        <w:tc>
          <w:tcPr>
            <w:tcW w:w="2100" w:type="dxa"/>
            <w:vAlign w:val="center"/>
          </w:tcPr>
          <w:p w14:paraId="0C688FBB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tratamento"/>
                <w:tag w:val="tratamento"/>
                <w:id w:val="1111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tratamento</w:t>
                </w:r>
              </w:sdtContent>
            </w:sdt>
          </w:p>
        </w:tc>
      </w:tr>
      <w:tr w:rsidR="0022105C" w14:paraId="16428674" w14:textId="77777777">
        <w:trPr>
          <w:cantSplit/>
          <w:jc w:val="center"/>
        </w:trPr>
        <w:tc>
          <w:tcPr>
            <w:tcW w:w="9639" w:type="dxa"/>
            <w:gridSpan w:val="2"/>
            <w:shd w:val="clear" w:color="auto" w:fill="F2F5F5"/>
            <w:vAlign w:val="center"/>
          </w:tcPr>
          <w:p w14:paraId="23C9F82C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Tratamento: </w:t>
            </w:r>
            <w:sdt>
              <w:sdtPr>
                <w:rPr>
                  <w:rFonts w:cs="Arial"/>
                  <w:sz w:val="16"/>
                  <w:szCs w:val="16"/>
                </w:rPr>
                <w:alias w:val="tratamento_descricao"/>
                <w:tag w:val="tratamento_descricao"/>
                <w:id w:val="1112"/>
                <w:text w:multiLine="1"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tratamento_descricao</w:t>
                </w:r>
                <w:proofErr w:type="spellEnd"/>
              </w:sdtContent>
            </w:sdt>
          </w:p>
        </w:tc>
      </w:tr>
      <w:tr w:rsidR="0022105C" w14:paraId="29A5AB99" w14:textId="77777777">
        <w:trPr>
          <w:cantSplit/>
          <w:jc w:val="center"/>
        </w:trPr>
        <w:tc>
          <w:tcPr>
            <w:tcW w:w="7539" w:type="dxa"/>
            <w:vAlign w:val="center"/>
          </w:tcPr>
          <w:p w14:paraId="112CDB26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Recentemente, houve início, suspensão ou alteração de dose de algum medicamento, ou você atualmente está fazendo uso de algum medicamento controlado?</w:t>
            </w:r>
          </w:p>
        </w:tc>
        <w:tc>
          <w:tcPr>
            <w:tcW w:w="2100" w:type="dxa"/>
            <w:vAlign w:val="center"/>
          </w:tcPr>
          <w:p w14:paraId="00DFED77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medicamento"/>
                <w:tag w:val="medicamento"/>
                <w:id w:val="1113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medicamento</w:t>
                </w:r>
              </w:sdtContent>
            </w:sdt>
          </w:p>
        </w:tc>
      </w:tr>
      <w:tr w:rsidR="0022105C" w14:paraId="5C9CCA0E" w14:textId="77777777">
        <w:trPr>
          <w:cantSplit/>
          <w:jc w:val="center"/>
        </w:trPr>
        <w:tc>
          <w:tcPr>
            <w:tcW w:w="9639" w:type="dxa"/>
            <w:gridSpan w:val="2"/>
            <w:shd w:val="clear" w:color="auto" w:fill="F2F5F5"/>
            <w:vAlign w:val="center"/>
          </w:tcPr>
          <w:p w14:paraId="53B4DD5B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Medicamento e receita médica: </w:t>
            </w:r>
            <w:sdt>
              <w:sdtPr>
                <w:rPr>
                  <w:rFonts w:cs="Arial"/>
                  <w:sz w:val="16"/>
                  <w:szCs w:val="16"/>
                </w:rPr>
                <w:alias w:val="medicamento_descricao"/>
                <w:tag w:val="medicamento_descricao"/>
                <w:id w:val="1114"/>
                <w:text w:multiLine="1"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medicamento_descricao</w:t>
                </w:r>
                <w:proofErr w:type="spellEnd"/>
              </w:sdtContent>
            </w:sdt>
          </w:p>
        </w:tc>
      </w:tr>
      <w:tr w:rsidR="0022105C" w14:paraId="3299614B" w14:textId="77777777">
        <w:trPr>
          <w:cantSplit/>
          <w:jc w:val="center"/>
        </w:trPr>
        <w:tc>
          <w:tcPr>
            <w:tcW w:w="7539" w:type="dxa"/>
            <w:vAlign w:val="center"/>
          </w:tcPr>
          <w:p w14:paraId="0600631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Possui alguma orientação, restrição, atestado médico ou documento de saúde relacionado a atendimento recente que possa interferir na realização das suas atividades durante o embarque?</w:t>
            </w:r>
          </w:p>
        </w:tc>
        <w:tc>
          <w:tcPr>
            <w:tcW w:w="2100" w:type="dxa"/>
            <w:vAlign w:val="center"/>
          </w:tcPr>
          <w:p w14:paraId="57E62153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restricao_medica"/>
                <w:tag w:val="restricao_medica"/>
                <w:id w:val="1115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restricao_</w:t>
                </w:r>
                <w:proofErr w:type="gramStart"/>
                <w:r>
                  <w:rPr>
                    <w:rFonts w:cs="Arial"/>
                    <w:sz w:val="18"/>
                    <w:szCs w:val="18"/>
                  </w:rPr>
                  <w:t>medica</w:t>
                </w:r>
                <w:proofErr w:type="spellEnd"/>
                <w:proofErr w:type="gramEnd"/>
              </w:sdtContent>
            </w:sdt>
          </w:p>
        </w:tc>
      </w:tr>
      <w:tr w:rsidR="0022105C" w14:paraId="59A3FFED" w14:textId="77777777">
        <w:trPr>
          <w:cantSplit/>
          <w:jc w:val="center"/>
        </w:trPr>
        <w:tc>
          <w:tcPr>
            <w:tcW w:w="9639" w:type="dxa"/>
            <w:gridSpan w:val="2"/>
            <w:shd w:val="clear" w:color="auto" w:fill="F2F5F5"/>
            <w:vAlign w:val="center"/>
          </w:tcPr>
          <w:p w14:paraId="4136428D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Recomendação médica: </w:t>
            </w:r>
            <w:sdt>
              <w:sdtPr>
                <w:rPr>
                  <w:rFonts w:cs="Arial"/>
                  <w:sz w:val="16"/>
                  <w:szCs w:val="16"/>
                </w:rPr>
                <w:alias w:val="restricao_descricao"/>
                <w:tag w:val="restricao_descricao"/>
                <w:id w:val="1116"/>
                <w:text w:multiLine="1"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restricao_descricao</w:t>
                </w:r>
                <w:proofErr w:type="spellEnd"/>
              </w:sdtContent>
            </w:sdt>
          </w:p>
        </w:tc>
      </w:tr>
    </w:tbl>
    <w:p w14:paraId="039E05BC" w14:textId="77777777" w:rsidR="0022105C" w:rsidRDefault="0022105C">
      <w:pPr>
        <w:spacing w:after="80"/>
        <w:rPr>
          <w:rFonts w:cs="Arial"/>
          <w:sz w:val="18"/>
          <w:szCs w:val="18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0"/>
        <w:gridCol w:w="1250"/>
        <w:gridCol w:w="3569"/>
        <w:gridCol w:w="1250"/>
      </w:tblGrid>
      <w:tr w:rsidR="0022105C" w14:paraId="483EF250" w14:textId="77777777">
        <w:trPr>
          <w:cantSplit/>
          <w:trHeight w:val="300"/>
          <w:jc w:val="center"/>
        </w:trPr>
        <w:tc>
          <w:tcPr>
            <w:tcW w:w="9639" w:type="dxa"/>
            <w:gridSpan w:val="4"/>
            <w:shd w:val="clear" w:color="auto" w:fill="09504E"/>
            <w:vAlign w:val="center"/>
          </w:tcPr>
          <w:p w14:paraId="604EC095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20"/>
              </w:rPr>
              <w:t>SINTOMAS RELEVANTES</w:t>
            </w:r>
          </w:p>
        </w:tc>
      </w:tr>
      <w:tr w:rsidR="0022105C" w14:paraId="64E97A40" w14:textId="77777777">
        <w:trPr>
          <w:cantSplit/>
          <w:jc w:val="center"/>
        </w:trPr>
        <w:tc>
          <w:tcPr>
            <w:tcW w:w="9639" w:type="dxa"/>
            <w:gridSpan w:val="4"/>
            <w:vAlign w:val="center"/>
          </w:tcPr>
          <w:p w14:paraId="31E2CD44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Recentemente sentiu algum sintoma ou está fazendo tratamento para alguma doença abaixo? </w:t>
            </w:r>
            <w:r>
              <w:rPr>
                <w:rFonts w:cs="Arial"/>
                <w:i/>
                <w:sz w:val="16"/>
                <w:szCs w:val="16"/>
              </w:rPr>
              <w:t>Caso responda sim, sempre manter ciente o setor de saúde ocupacional da empresa.</w:t>
            </w:r>
          </w:p>
        </w:tc>
      </w:tr>
      <w:tr w:rsidR="0022105C" w14:paraId="565CD22E" w14:textId="77777777">
        <w:trPr>
          <w:cantSplit/>
          <w:tblHeader/>
          <w:jc w:val="center"/>
        </w:trPr>
        <w:tc>
          <w:tcPr>
            <w:tcW w:w="3570" w:type="dxa"/>
            <w:shd w:val="clear" w:color="auto" w:fill="09504E"/>
            <w:vAlign w:val="center"/>
          </w:tcPr>
          <w:p w14:paraId="6C03CD34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SINTOMA / DOENÇA</w:t>
            </w:r>
          </w:p>
        </w:tc>
        <w:tc>
          <w:tcPr>
            <w:tcW w:w="1250" w:type="dxa"/>
            <w:shd w:val="clear" w:color="auto" w:fill="09504E"/>
            <w:vAlign w:val="center"/>
          </w:tcPr>
          <w:p w14:paraId="68E42991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RESPOSTA</w:t>
            </w:r>
          </w:p>
        </w:tc>
        <w:tc>
          <w:tcPr>
            <w:tcW w:w="3569" w:type="dxa"/>
            <w:shd w:val="clear" w:color="auto" w:fill="09504E"/>
            <w:vAlign w:val="center"/>
          </w:tcPr>
          <w:p w14:paraId="141B8C40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SINTOMA / DOENÇA</w:t>
            </w:r>
          </w:p>
        </w:tc>
        <w:tc>
          <w:tcPr>
            <w:tcW w:w="1250" w:type="dxa"/>
            <w:shd w:val="clear" w:color="auto" w:fill="09504E"/>
            <w:vAlign w:val="center"/>
          </w:tcPr>
          <w:p w14:paraId="7FE02E4A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RESPOSTA</w:t>
            </w:r>
          </w:p>
        </w:tc>
      </w:tr>
      <w:tr w:rsidR="0022105C" w14:paraId="34A09761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41F80DF2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Tontura / labirintite</w:t>
            </w:r>
          </w:p>
        </w:tc>
        <w:tc>
          <w:tcPr>
            <w:tcW w:w="1250" w:type="dxa"/>
            <w:vAlign w:val="center"/>
          </w:tcPr>
          <w:p w14:paraId="643BD195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tontura"/>
                <w:tag w:val="sintoma_tontura"/>
                <w:id w:val="1117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sintoma_tontura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65E424B5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Hérnias</w:t>
            </w:r>
          </w:p>
        </w:tc>
        <w:tc>
          <w:tcPr>
            <w:tcW w:w="1250" w:type="dxa"/>
            <w:vAlign w:val="center"/>
          </w:tcPr>
          <w:p w14:paraId="7C611CF3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hernias"/>
                <w:tag w:val="sintoma_hernias"/>
                <w:id w:val="1118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sintoma_hernias</w:t>
                </w:r>
                <w:proofErr w:type="spellEnd"/>
              </w:sdtContent>
            </w:sdt>
          </w:p>
        </w:tc>
      </w:tr>
      <w:tr w:rsidR="0022105C" w14:paraId="728F931F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0FDC3CE2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Epilepsia / convulsão</w:t>
            </w:r>
          </w:p>
        </w:tc>
        <w:tc>
          <w:tcPr>
            <w:tcW w:w="1250" w:type="dxa"/>
            <w:vAlign w:val="center"/>
          </w:tcPr>
          <w:p w14:paraId="0F185903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epilepsia"/>
                <w:tag w:val="sintoma_epilepsia"/>
                <w:id w:val="1119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sintoma_epilepsia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341B7054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Ansiedade / depressão</w:t>
            </w:r>
          </w:p>
        </w:tc>
        <w:tc>
          <w:tcPr>
            <w:tcW w:w="1250" w:type="dxa"/>
            <w:vAlign w:val="center"/>
          </w:tcPr>
          <w:p w14:paraId="1BB10EC0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ansiedade"/>
                <w:tag w:val="sintoma_ansiedade"/>
                <w:id w:val="1120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sintoma_ansiedade</w:t>
                </w:r>
                <w:proofErr w:type="spellEnd"/>
              </w:sdtContent>
            </w:sdt>
          </w:p>
        </w:tc>
      </w:tr>
      <w:tr w:rsidR="0022105C" w14:paraId="283C5D3E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090BEF05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Gastrite / úlcera</w:t>
            </w:r>
          </w:p>
        </w:tc>
        <w:tc>
          <w:tcPr>
            <w:tcW w:w="1250" w:type="dxa"/>
            <w:vAlign w:val="center"/>
          </w:tcPr>
          <w:p w14:paraId="29DD55E1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gastrite"/>
                <w:tag w:val="sintoma_gastrite"/>
                <w:id w:val="1121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sintoma_gastrite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2B346205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Câncer</w:t>
            </w:r>
          </w:p>
        </w:tc>
        <w:tc>
          <w:tcPr>
            <w:tcW w:w="1250" w:type="dxa"/>
            <w:vAlign w:val="center"/>
          </w:tcPr>
          <w:p w14:paraId="13A12606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cancer"/>
                <w:tag w:val="sintoma_cancer"/>
                <w:id w:val="1122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sintoma_cancer</w:t>
                </w:r>
                <w:proofErr w:type="spellEnd"/>
              </w:sdtContent>
            </w:sdt>
          </w:p>
        </w:tc>
      </w:tr>
      <w:tr w:rsidR="0022105C" w14:paraId="4610F78A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2ED1DBA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Hemorroidas</w:t>
            </w:r>
          </w:p>
        </w:tc>
        <w:tc>
          <w:tcPr>
            <w:tcW w:w="1250" w:type="dxa"/>
            <w:vAlign w:val="center"/>
          </w:tcPr>
          <w:p w14:paraId="43E578FA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hemorroidas"/>
                <w:tag w:val="sintoma_hemorroidas"/>
                <w:id w:val="1123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sintoma_hemorroidas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555EF5B2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Sinusite / Rinite</w:t>
            </w:r>
          </w:p>
        </w:tc>
        <w:tc>
          <w:tcPr>
            <w:tcW w:w="1250" w:type="dxa"/>
            <w:vAlign w:val="center"/>
          </w:tcPr>
          <w:p w14:paraId="37049691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sinusite"/>
                <w:tag w:val="sintoma_sinusite"/>
                <w:id w:val="1124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sintoma_sinusite</w:t>
                </w:r>
                <w:proofErr w:type="spellEnd"/>
              </w:sdtContent>
            </w:sdt>
          </w:p>
        </w:tc>
      </w:tr>
      <w:tr w:rsidR="0022105C" w14:paraId="0EACF2E4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13F5522F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Febre / Gripes ou Resfriados</w:t>
            </w:r>
          </w:p>
        </w:tc>
        <w:tc>
          <w:tcPr>
            <w:tcW w:w="1250" w:type="dxa"/>
            <w:vAlign w:val="center"/>
          </w:tcPr>
          <w:p w14:paraId="455EA1E0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febre"/>
                <w:tag w:val="sintoma_febre"/>
                <w:id w:val="1125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sintoma_febre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5A74EF2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Problemas com sono</w:t>
            </w:r>
          </w:p>
        </w:tc>
        <w:tc>
          <w:tcPr>
            <w:tcW w:w="1250" w:type="dxa"/>
            <w:vAlign w:val="center"/>
          </w:tcPr>
          <w:p w14:paraId="5308ABA0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sono"/>
                <w:tag w:val="sintoma_sono"/>
                <w:id w:val="1126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sintoma_sono</w:t>
                </w:r>
                <w:proofErr w:type="spellEnd"/>
              </w:sdtContent>
            </w:sdt>
          </w:p>
        </w:tc>
      </w:tr>
      <w:tr w:rsidR="0022105C" w14:paraId="086204C5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1BEEDF89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Bronquite / Asma</w:t>
            </w:r>
          </w:p>
        </w:tc>
        <w:tc>
          <w:tcPr>
            <w:tcW w:w="1250" w:type="dxa"/>
            <w:vAlign w:val="center"/>
          </w:tcPr>
          <w:p w14:paraId="360241EB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bronquite"/>
                <w:tag w:val="sintoma_bronquite"/>
                <w:id w:val="1127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sintoma_bronquite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0FA7A23A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Dor na coluna / joelho / ombro</w:t>
            </w:r>
          </w:p>
        </w:tc>
        <w:tc>
          <w:tcPr>
            <w:tcW w:w="1250" w:type="dxa"/>
            <w:vAlign w:val="center"/>
          </w:tcPr>
          <w:p w14:paraId="2D0733FC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dor_articular"/>
                <w:tag w:val="sintoma_dor_articular"/>
                <w:id w:val="1128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sintoma_dor_articular</w:t>
                </w:r>
                <w:proofErr w:type="spellEnd"/>
              </w:sdtContent>
            </w:sdt>
          </w:p>
        </w:tc>
      </w:tr>
      <w:tr w:rsidR="0022105C" w14:paraId="38A80E24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335DB23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Pedras nos Rins</w:t>
            </w:r>
          </w:p>
        </w:tc>
        <w:tc>
          <w:tcPr>
            <w:tcW w:w="1250" w:type="dxa"/>
            <w:vAlign w:val="center"/>
          </w:tcPr>
          <w:p w14:paraId="2C8AA7BF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pedras_rins"/>
                <w:tag w:val="sintoma_pedras_rins"/>
                <w:id w:val="1129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sintoma_pedras_rins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5E5213F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Palpitação ou alteração importante dos batimentos cardíacos</w:t>
            </w:r>
          </w:p>
        </w:tc>
        <w:tc>
          <w:tcPr>
            <w:tcW w:w="1250" w:type="dxa"/>
            <w:vAlign w:val="center"/>
          </w:tcPr>
          <w:p w14:paraId="0DD4D2CF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palpitacao"/>
                <w:tag w:val="sintoma_palpitacao"/>
                <w:id w:val="1130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sintoma_palpitacao</w:t>
                </w:r>
                <w:proofErr w:type="spellEnd"/>
              </w:sdtContent>
            </w:sdt>
          </w:p>
        </w:tc>
      </w:tr>
      <w:tr w:rsidR="0022105C" w14:paraId="369177DA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223344BC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Pressão Alta / Dor no peito / aperto no peito</w:t>
            </w:r>
          </w:p>
        </w:tc>
        <w:tc>
          <w:tcPr>
            <w:tcW w:w="1250" w:type="dxa"/>
            <w:vAlign w:val="center"/>
          </w:tcPr>
          <w:p w14:paraId="23E0A8FB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pressao"/>
                <w:tag w:val="sintoma_pressao"/>
                <w:id w:val="1131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sintoma_pressao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7CBF6000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Algum sintoma que comprometa sua capacidade de trabalhar?</w:t>
            </w:r>
          </w:p>
        </w:tc>
        <w:tc>
          <w:tcPr>
            <w:tcW w:w="1250" w:type="dxa"/>
            <w:vAlign w:val="center"/>
          </w:tcPr>
          <w:p w14:paraId="54D2D064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incapacitante"/>
                <w:tag w:val="sintoma_incapacitante"/>
                <w:id w:val="1132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sintoma_incapacitante</w:t>
                </w:r>
                <w:proofErr w:type="spellEnd"/>
              </w:sdtContent>
            </w:sdt>
          </w:p>
        </w:tc>
      </w:tr>
      <w:tr w:rsidR="0022105C" w14:paraId="437ECCBC" w14:textId="77777777">
        <w:trPr>
          <w:cantSplit/>
          <w:jc w:val="center"/>
        </w:trPr>
        <w:tc>
          <w:tcPr>
            <w:tcW w:w="3570" w:type="dxa"/>
            <w:vAlign w:val="center"/>
          </w:tcPr>
          <w:p w14:paraId="05AFB2C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Diabetes</w:t>
            </w:r>
          </w:p>
        </w:tc>
        <w:tc>
          <w:tcPr>
            <w:tcW w:w="1250" w:type="dxa"/>
            <w:vAlign w:val="center"/>
          </w:tcPr>
          <w:p w14:paraId="406A21D5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sintoma_diabetes"/>
                <w:tag w:val="sintoma_diabetes"/>
                <w:id w:val="1133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sintoma_diabetes</w:t>
                </w:r>
                <w:proofErr w:type="spellEnd"/>
              </w:sdtContent>
            </w:sdt>
          </w:p>
        </w:tc>
        <w:tc>
          <w:tcPr>
            <w:tcW w:w="3569" w:type="dxa"/>
            <w:vAlign w:val="center"/>
          </w:tcPr>
          <w:p w14:paraId="42A0C24B" w14:textId="77777777" w:rsidR="0022105C" w:rsidRDefault="0022105C">
            <w:pPr>
              <w:spacing w:before="20" w:after="20"/>
              <w:rPr>
                <w:rFonts w:cs="Arial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C4A8FE3" w14:textId="77777777" w:rsidR="0022105C" w:rsidRDefault="0022105C">
            <w:pPr>
              <w:spacing w:before="20" w:after="20"/>
              <w:rPr>
                <w:rFonts w:cs="Arial"/>
                <w:sz w:val="18"/>
                <w:szCs w:val="18"/>
              </w:rPr>
            </w:pPr>
          </w:p>
        </w:tc>
      </w:tr>
    </w:tbl>
    <w:p w14:paraId="728116E5" w14:textId="77777777" w:rsidR="0022105C" w:rsidRDefault="00000000">
      <w:r>
        <w:br w:type="page"/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6039"/>
      </w:tblGrid>
      <w:tr w:rsidR="0022105C" w14:paraId="1D4725C2" w14:textId="77777777">
        <w:trPr>
          <w:cantSplit/>
          <w:trHeight w:val="300"/>
          <w:jc w:val="center"/>
        </w:trPr>
        <w:tc>
          <w:tcPr>
            <w:tcW w:w="9639" w:type="dxa"/>
            <w:gridSpan w:val="2"/>
            <w:shd w:val="clear" w:color="auto" w:fill="09504E"/>
            <w:vAlign w:val="center"/>
          </w:tcPr>
          <w:p w14:paraId="5D583DC9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20"/>
              </w:rPr>
              <w:lastRenderedPageBreak/>
              <w:t>DOR EM MEMBROS DO CORPO E ATIVIDADE FÍSICA</w:t>
            </w:r>
          </w:p>
        </w:tc>
      </w:tr>
      <w:tr w:rsidR="0022105C" w14:paraId="5ED90F70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D803FD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Atualmente sente dor em algum membro do corpo?</w:t>
            </w:r>
          </w:p>
        </w:tc>
        <w:tc>
          <w:tcPr>
            <w:tcW w:w="6039" w:type="dxa"/>
            <w:vAlign w:val="center"/>
          </w:tcPr>
          <w:p w14:paraId="4C1F10EC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dor"/>
                <w:tag w:val="dor"/>
                <w:id w:val="1134"/>
                <w:text/>
              </w:sdtPr>
              <w:sdtContent>
                <w:r>
                  <w:rPr>
                    <w:rFonts w:cs="Arial"/>
                    <w:sz w:val="18"/>
                    <w:szCs w:val="18"/>
                  </w:rPr>
                  <w:t>dor</w:t>
                </w:r>
              </w:sdtContent>
            </w:sdt>
          </w:p>
        </w:tc>
      </w:tr>
      <w:tr w:rsidR="0022105C" w14:paraId="3ACB1EC3" w14:textId="77777777">
        <w:trPr>
          <w:cantSplit/>
          <w:tblHeader/>
          <w:jc w:val="center"/>
        </w:trPr>
        <w:tc>
          <w:tcPr>
            <w:tcW w:w="3600" w:type="dxa"/>
            <w:shd w:val="clear" w:color="auto" w:fill="09504E"/>
            <w:vAlign w:val="center"/>
          </w:tcPr>
          <w:p w14:paraId="4832367F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MEMBRO</w:t>
            </w:r>
          </w:p>
        </w:tc>
        <w:tc>
          <w:tcPr>
            <w:tcW w:w="6039" w:type="dxa"/>
            <w:shd w:val="clear" w:color="auto" w:fill="09504E"/>
            <w:vAlign w:val="center"/>
          </w:tcPr>
          <w:p w14:paraId="496174D0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INTENSIDADE DA DOR (1 A 10)</w:t>
            </w:r>
          </w:p>
        </w:tc>
      </w:tr>
      <w:tr w:rsidR="0022105C" w14:paraId="540E05D1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1D67F875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Braços</w:t>
            </w:r>
          </w:p>
        </w:tc>
        <w:tc>
          <w:tcPr>
            <w:tcW w:w="6039" w:type="dxa"/>
            <w:vAlign w:val="center"/>
          </w:tcPr>
          <w:p w14:paraId="38B35D46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bracos"/>
                <w:tag w:val="intensidade_bracos"/>
                <w:id w:val="1135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intensidade_bracos</w:t>
                </w:r>
                <w:proofErr w:type="spellEnd"/>
              </w:sdtContent>
            </w:sdt>
          </w:p>
        </w:tc>
      </w:tr>
      <w:tr w:rsidR="0022105C" w14:paraId="4C4E2D5F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39021664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Pernas</w:t>
            </w:r>
          </w:p>
        </w:tc>
        <w:tc>
          <w:tcPr>
            <w:tcW w:w="6039" w:type="dxa"/>
            <w:vAlign w:val="center"/>
          </w:tcPr>
          <w:p w14:paraId="2021D0A6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pernas"/>
                <w:tag w:val="intensidade_pernas"/>
                <w:id w:val="1136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intensidade_pernas</w:t>
                </w:r>
                <w:proofErr w:type="spellEnd"/>
              </w:sdtContent>
            </w:sdt>
          </w:p>
        </w:tc>
      </w:tr>
      <w:tr w:rsidR="0022105C" w14:paraId="63A84889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E2F70C6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Coluna</w:t>
            </w:r>
          </w:p>
        </w:tc>
        <w:tc>
          <w:tcPr>
            <w:tcW w:w="6039" w:type="dxa"/>
            <w:vAlign w:val="center"/>
          </w:tcPr>
          <w:p w14:paraId="2D063EE9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coluna"/>
                <w:tag w:val="intensidade_coluna"/>
                <w:id w:val="1137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intensidade_coluna</w:t>
                </w:r>
                <w:proofErr w:type="spellEnd"/>
              </w:sdtContent>
            </w:sdt>
          </w:p>
        </w:tc>
      </w:tr>
      <w:tr w:rsidR="0022105C" w14:paraId="211B6AC1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9F38C15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Pescoço</w:t>
            </w:r>
          </w:p>
        </w:tc>
        <w:tc>
          <w:tcPr>
            <w:tcW w:w="6039" w:type="dxa"/>
            <w:vAlign w:val="center"/>
          </w:tcPr>
          <w:p w14:paraId="1F51D314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pescoco"/>
                <w:tag w:val="intensidade_pescoco"/>
                <w:id w:val="1138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intensidade_pescoco</w:t>
                </w:r>
                <w:proofErr w:type="spellEnd"/>
              </w:sdtContent>
            </w:sdt>
          </w:p>
        </w:tc>
      </w:tr>
      <w:tr w:rsidR="0022105C" w14:paraId="26178A57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33DB2257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Mãos</w:t>
            </w:r>
          </w:p>
        </w:tc>
        <w:tc>
          <w:tcPr>
            <w:tcW w:w="6039" w:type="dxa"/>
            <w:vAlign w:val="center"/>
          </w:tcPr>
          <w:p w14:paraId="78C12E3B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maos"/>
                <w:tag w:val="intensidade_maos"/>
                <w:id w:val="1139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intensidade_maos</w:t>
                </w:r>
                <w:proofErr w:type="spellEnd"/>
              </w:sdtContent>
            </w:sdt>
          </w:p>
        </w:tc>
      </w:tr>
      <w:tr w:rsidR="0022105C" w14:paraId="39CBF8E7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022FDA6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Pés</w:t>
            </w:r>
          </w:p>
        </w:tc>
        <w:tc>
          <w:tcPr>
            <w:tcW w:w="6039" w:type="dxa"/>
            <w:vAlign w:val="center"/>
          </w:tcPr>
          <w:p w14:paraId="0969C58A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pes"/>
                <w:tag w:val="intensidade_pes"/>
                <w:id w:val="1140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intensidade_pes</w:t>
                </w:r>
                <w:proofErr w:type="spellEnd"/>
              </w:sdtContent>
            </w:sdt>
          </w:p>
        </w:tc>
      </w:tr>
      <w:tr w:rsidR="0022105C" w14:paraId="285129AE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118917B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Outra: </w:t>
            </w:r>
            <w:sdt>
              <w:sdtPr>
                <w:rPr>
                  <w:rFonts w:cs="Arial"/>
                  <w:sz w:val="18"/>
                  <w:szCs w:val="18"/>
                </w:rPr>
                <w:alias w:val="dor_outra_local"/>
                <w:tag w:val="dor_outra_local"/>
                <w:id w:val="1141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dor_outra_local</w:t>
                </w:r>
                <w:proofErr w:type="spellEnd"/>
              </w:sdtContent>
            </w:sdt>
          </w:p>
        </w:tc>
        <w:tc>
          <w:tcPr>
            <w:tcW w:w="6039" w:type="dxa"/>
            <w:vAlign w:val="center"/>
          </w:tcPr>
          <w:p w14:paraId="0691F42E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intensidade_outra"/>
                <w:tag w:val="intensidade_outra"/>
                <w:id w:val="1142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intensidade_outra</w:t>
                </w:r>
                <w:proofErr w:type="spellEnd"/>
              </w:sdtContent>
            </w:sdt>
          </w:p>
        </w:tc>
      </w:tr>
      <w:tr w:rsidR="0022105C" w14:paraId="43B78674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CB8CF0D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Faz alguma atividade física?</w:t>
            </w:r>
          </w:p>
        </w:tc>
        <w:tc>
          <w:tcPr>
            <w:tcW w:w="6039" w:type="dxa"/>
            <w:vAlign w:val="center"/>
          </w:tcPr>
          <w:p w14:paraId="68EC1391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atividade_fisica"/>
                <w:tag w:val="atividade_fisica"/>
                <w:id w:val="1143"/>
                <w:text/>
              </w:sdtPr>
              <w:sdtContent>
                <w:proofErr w:type="spellStart"/>
                <w:r>
                  <w:rPr>
                    <w:rFonts w:cs="Arial"/>
                    <w:sz w:val="18"/>
                    <w:szCs w:val="18"/>
                  </w:rPr>
                  <w:t>atividade_fisica</w:t>
                </w:r>
                <w:proofErr w:type="spellEnd"/>
              </w:sdtContent>
            </w:sdt>
          </w:p>
        </w:tc>
      </w:tr>
    </w:tbl>
    <w:p w14:paraId="49D00BEF" w14:textId="77777777" w:rsidR="0022105C" w:rsidRDefault="0022105C">
      <w:pPr>
        <w:spacing w:after="80"/>
        <w:rPr>
          <w:rFonts w:cs="Arial"/>
          <w:sz w:val="18"/>
          <w:szCs w:val="18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39"/>
        <w:gridCol w:w="4000"/>
      </w:tblGrid>
      <w:tr w:rsidR="0022105C" w14:paraId="4E0BD0EC" w14:textId="77777777">
        <w:trPr>
          <w:cantSplit/>
          <w:tblHeader/>
          <w:jc w:val="center"/>
        </w:trPr>
        <w:tc>
          <w:tcPr>
            <w:tcW w:w="5639" w:type="dxa"/>
            <w:shd w:val="clear" w:color="auto" w:fill="09504E"/>
            <w:vAlign w:val="center"/>
          </w:tcPr>
          <w:p w14:paraId="4D66BD25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ASSINATURA DO COLABORADOR</w:t>
            </w:r>
          </w:p>
        </w:tc>
        <w:tc>
          <w:tcPr>
            <w:tcW w:w="4000" w:type="dxa"/>
            <w:shd w:val="clear" w:color="auto" w:fill="09504E"/>
            <w:vAlign w:val="center"/>
          </w:tcPr>
          <w:p w14:paraId="79730ECD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color w:val="FFFFFF"/>
                <w:sz w:val="18"/>
                <w:szCs w:val="18"/>
              </w:rPr>
              <w:t>REGISTRO ELETRÔNICO</w:t>
            </w:r>
          </w:p>
        </w:tc>
      </w:tr>
      <w:tr w:rsidR="0022105C" w14:paraId="46653235" w14:textId="77777777">
        <w:trPr>
          <w:cantSplit/>
          <w:trHeight w:val="1500"/>
          <w:jc w:val="center"/>
        </w:trPr>
        <w:tc>
          <w:tcPr>
            <w:tcW w:w="5639" w:type="dxa"/>
            <w:vAlign w:val="center"/>
          </w:tcPr>
          <w:p w14:paraId="365AD0B7" w14:textId="77777777" w:rsidR="0022105C" w:rsidRDefault="00000000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sdt>
              <w:sdtPr>
                <w:rPr>
                  <w:rFonts w:cs="Arial"/>
                  <w:sz w:val="18"/>
                  <w:szCs w:val="18"/>
                </w:rPr>
                <w:alias w:val="assinatura"/>
                <w:tag w:val="assinatura"/>
                <w:id w:val="1146"/>
                <w:showingPlcHdr/>
                <w:picture/>
              </w:sdtPr>
              <w:sdtContent>
                <w:r>
                  <w:rPr>
                    <w:rFonts w:cs="Arial"/>
                    <w:noProof/>
                    <w:sz w:val="18"/>
                    <w:szCs w:val="18"/>
                  </w:rPr>
                  <w:drawing>
                    <wp:inline distT="0" distB="0" distL="0" distR="0" wp14:anchorId="32418188" wp14:editId="1612F9C1">
                      <wp:extent cx="1980000" cy="864000"/>
                      <wp:effectExtent l="0" t="0" r="0" b="0"/>
                      <wp:docPr id="1146" name="Assinatura 11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Assinatur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80000" cy="86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000" w:type="dxa"/>
            <w:vAlign w:val="center"/>
          </w:tcPr>
          <w:p w14:paraId="5505D44C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6"/>
                <w:szCs w:val="16"/>
              </w:rPr>
              <w:t>Assinado eletronicamente pelo formulário web de Autoavaliação de Saúde - Pré-Embarque.</w:t>
            </w:r>
          </w:p>
          <w:p w14:paraId="5BAE3CF4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Recebido em: </w:t>
            </w:r>
            <w:sdt>
              <w:sdtPr>
                <w:rPr>
                  <w:rFonts w:cs="Arial"/>
                  <w:sz w:val="16"/>
                  <w:szCs w:val="16"/>
                </w:rPr>
                <w:alias w:val="recebido_em"/>
                <w:tag w:val="recebido_em"/>
                <w:id w:val="1147"/>
                <w:text/>
              </w:sdtPr>
              <w:sdtContent>
                <w:proofErr w:type="spellStart"/>
                <w:r>
                  <w:rPr>
                    <w:rFonts w:cs="Arial"/>
                    <w:sz w:val="16"/>
                    <w:szCs w:val="16"/>
                  </w:rPr>
                  <w:t>recebido_em</w:t>
                </w:r>
                <w:proofErr w:type="spellEnd"/>
              </w:sdtContent>
            </w:sdt>
          </w:p>
        </w:tc>
      </w:tr>
      <w:tr w:rsidR="0022105C" w14:paraId="6CF15215" w14:textId="77777777">
        <w:trPr>
          <w:cantSplit/>
          <w:jc w:val="center"/>
        </w:trPr>
        <w:tc>
          <w:tcPr>
            <w:tcW w:w="9639" w:type="dxa"/>
            <w:gridSpan w:val="2"/>
            <w:vAlign w:val="center"/>
          </w:tcPr>
          <w:p w14:paraId="334405BA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sz w:val="16"/>
                <w:szCs w:val="16"/>
              </w:rPr>
              <w:t>OBSERVAÇÃO / NOTAS:</w:t>
            </w:r>
          </w:p>
          <w:p w14:paraId="539C8EAE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6"/>
                <w:szCs w:val="16"/>
              </w:rPr>
              <w:t>(*) Documento gerado automaticamente a partir das respostas do formulário web preenchido pelo colaborador.</w:t>
            </w:r>
          </w:p>
          <w:p w14:paraId="381A8872" w14:textId="77777777" w:rsidR="0022105C" w:rsidRDefault="00000000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6"/>
                <w:szCs w:val="16"/>
              </w:rPr>
              <w:t>(**) As informações são sigilosas e de uso exclusivo da Saúde Ocupacional para avaliação e acompanhamento da saúde do colaborador.</w:t>
            </w:r>
          </w:p>
        </w:tc>
      </w:tr>
    </w:tbl>
    <w:p w14:paraId="00E6D336" w14:textId="77777777" w:rsidR="00F61381" w:rsidRDefault="00F61381"/>
    <w:sectPr w:rsidR="00F61381" w:rsidSect="00501F4D">
      <w:headerReference w:type="default" r:id="rId12"/>
      <w:footerReference w:type="even" r:id="rId13"/>
      <w:pgSz w:w="11907" w:h="16840" w:code="9"/>
      <w:pgMar w:top="1418" w:right="1134" w:bottom="142" w:left="1134" w:header="34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227B" w14:textId="77777777" w:rsidR="00F61381" w:rsidRDefault="00F61381">
      <w:r>
        <w:separator/>
      </w:r>
    </w:p>
  </w:endnote>
  <w:endnote w:type="continuationSeparator" w:id="0">
    <w:p w14:paraId="1AE74723" w14:textId="77777777" w:rsidR="00F61381" w:rsidRDefault="00F61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BT-RomanCondensed">
    <w:altName w:val="Cambria"/>
    <w:panose1 w:val="00000000000000000000"/>
    <w:charset w:val="00"/>
    <w:family w:val="roman"/>
    <w:notTrueType/>
    <w:pitch w:val="default"/>
  </w:font>
  <w:font w:name="ZurichBT-BoldCondensed">
    <w:altName w:val="Cambria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UniSansRegular">
    <w:altName w:val="Calibri"/>
    <w:charset w:val="00"/>
    <w:family w:val="auto"/>
    <w:pitch w:val="variable"/>
    <w:sig w:usb0="A00002EF" w:usb1="4000204A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37EF3" w14:textId="77777777" w:rsidR="008C4BB6" w:rsidRDefault="00701E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4B9DA9D" w14:textId="77777777" w:rsidR="008C4BB6" w:rsidRDefault="008C4BB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569A" w14:textId="77777777" w:rsidR="00F61381" w:rsidRDefault="00F61381">
      <w:r>
        <w:separator/>
      </w:r>
    </w:p>
  </w:footnote>
  <w:footnote w:type="continuationSeparator" w:id="0">
    <w:p w14:paraId="1E7201EA" w14:textId="77777777" w:rsidR="00F61381" w:rsidRDefault="00F61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3"/>
      <w:gridCol w:w="4392"/>
      <w:gridCol w:w="991"/>
      <w:gridCol w:w="2556"/>
    </w:tblGrid>
    <w:tr w:rsidR="00484F9C" w14:paraId="610500EB" w14:textId="77777777" w:rsidTr="00CF2B6F">
      <w:trPr>
        <w:trHeight w:val="426"/>
      </w:trPr>
      <w:tc>
        <w:tcPr>
          <w:tcW w:w="269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3E0DEAC" w14:textId="77777777" w:rsidR="00D420FE" w:rsidRDefault="00CB0AE9" w:rsidP="00D420FE">
          <w:pPr>
            <w:pStyle w:val="TableParagraph"/>
            <w:jc w:val="center"/>
            <w:rPr>
              <w:rFonts w:ascii="UniSansRegular" w:hAnsi="UniSansRegular"/>
              <w:sz w:val="18"/>
            </w:rPr>
          </w:pPr>
          <w:r>
            <w:rPr>
              <w:rFonts w:ascii="UniSansRegular" w:hAnsi="UniSansRegular"/>
              <w:noProof/>
              <w:sz w:val="18"/>
            </w:rPr>
            <w:drawing>
              <wp:inline distT="0" distB="0" distL="0" distR="0" wp14:anchorId="664C3DA6" wp14:editId="59F4B969">
                <wp:extent cx="1703705" cy="619760"/>
                <wp:effectExtent l="0" t="0" r="0" b="0"/>
                <wp:docPr id="197043583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35838" name="Imagem 19704358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3705" cy="619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4CB2DD3" w14:textId="77777777" w:rsidR="00D420FE" w:rsidRDefault="00701ED2" w:rsidP="00D420FE">
          <w:pPr>
            <w:pStyle w:val="TableParagraph"/>
            <w:spacing w:before="5"/>
            <w:jc w:val="center"/>
            <w:rPr>
              <w:rFonts w:ascii="UniSansRegular" w:hAnsi="UniSansRegular"/>
              <w:sz w:val="20"/>
              <w:szCs w:val="20"/>
            </w:rPr>
          </w:pPr>
          <w:r>
            <w:rPr>
              <w:rFonts w:ascii="UniSansRegular" w:hAnsi="UniSansRegular"/>
              <w:sz w:val="20"/>
              <w:szCs w:val="20"/>
            </w:rPr>
            <w:fldChar w:fldCharType="begin"/>
          </w:r>
          <w:r>
            <w:rPr>
              <w:rFonts w:ascii="UniSansRegular" w:hAnsi="UniSansRegular"/>
              <w:sz w:val="20"/>
              <w:szCs w:val="20"/>
            </w:rPr>
            <w:instrText xml:space="preserve"> DOCVARIABLE  TITLE  \* MERGEFORMAT </w:instrText>
          </w:r>
          <w:r>
            <w:rPr>
              <w:rFonts w:ascii="UniSansRegular" w:hAnsi="UniSansRegular"/>
              <w:sz w:val="20"/>
              <w:szCs w:val="20"/>
            </w:rPr>
            <w:fldChar w:fldCharType="separate"/>
          </w:r>
          <w:r w:rsidR="00BE29C6">
            <w:rPr>
              <w:rFonts w:ascii="UniSansRegular" w:hAnsi="UniSansRegular"/>
              <w:sz w:val="20"/>
              <w:szCs w:val="20"/>
            </w:rPr>
            <w:t>Autoavaliação de Saúde - Pré-Embarque</w:t>
          </w:r>
          <w:r>
            <w:rPr>
              <w:rFonts w:ascii="UniSansRegular" w:hAnsi="UniSansRegular"/>
              <w:sz w:val="20"/>
              <w:szCs w:val="20"/>
            </w:rPr>
            <w:fldChar w:fldCharType="end"/>
          </w:r>
        </w:p>
      </w:tc>
      <w:tc>
        <w:tcPr>
          <w:tcW w:w="9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1A9BA1E" w14:textId="77777777" w:rsidR="00D420FE" w:rsidRDefault="00701ED2" w:rsidP="00D420FE">
          <w:pPr>
            <w:pStyle w:val="TableParagraph"/>
            <w:spacing w:before="98"/>
            <w:ind w:left="70"/>
            <w:rPr>
              <w:rFonts w:ascii="UniSansRegular" w:hAnsi="UniSansRegular"/>
              <w:sz w:val="20"/>
            </w:rPr>
          </w:pPr>
          <w:r>
            <w:rPr>
              <w:rFonts w:ascii="UniSansRegular" w:hAnsi="UniSansRegular"/>
              <w:sz w:val="20"/>
            </w:rPr>
            <w:t>Código:</w:t>
          </w:r>
        </w:p>
      </w:tc>
      <w:tc>
        <w:tcPr>
          <w:tcW w:w="2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6755C8CB" w14:textId="77777777" w:rsidR="00D420FE" w:rsidRDefault="00CB0AE9" w:rsidP="00D420FE">
          <w:pPr>
            <w:pStyle w:val="TableParagraph"/>
            <w:spacing w:before="98"/>
            <w:ind w:left="180" w:right="103"/>
            <w:jc w:val="center"/>
            <w:rPr>
              <w:rFonts w:ascii="UniSansRegular" w:hAnsi="UniSansRegular"/>
              <w:sz w:val="20"/>
            </w:rPr>
          </w:pPr>
          <w:r w:rsidRPr="00CB0AE9">
            <w:rPr>
              <w:rFonts w:ascii="UniSansRegular" w:hAnsi="UniSansRegular"/>
              <w:sz w:val="20"/>
              <w:lang w:val="pt-BR"/>
            </w:rPr>
            <w:t>FOR.XXX.0000</w:t>
          </w:r>
        </w:p>
      </w:tc>
    </w:tr>
    <w:tr w:rsidR="00484F9C" w14:paraId="4C8D160F" w14:textId="77777777" w:rsidTr="00CF2B6F">
      <w:trPr>
        <w:trHeight w:val="426"/>
      </w:trPr>
      <w:tc>
        <w:tcPr>
          <w:tcW w:w="269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8010F44" w14:textId="77777777" w:rsidR="00D420FE" w:rsidRDefault="00D420FE" w:rsidP="00D420FE">
          <w:pPr>
            <w:rPr>
              <w:rFonts w:ascii="UniSansRegular" w:eastAsia="Arial MT" w:hAnsi="UniSansRegular" w:cs="Arial MT"/>
              <w:sz w:val="18"/>
              <w:szCs w:val="22"/>
              <w:lang w:val="pt-PT" w:eastAsia="en-US"/>
            </w:rPr>
          </w:pPr>
        </w:p>
      </w:tc>
      <w:tc>
        <w:tcPr>
          <w:tcW w:w="439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BB359A6" w14:textId="77777777" w:rsidR="00D420FE" w:rsidRDefault="00D420FE" w:rsidP="00D420FE">
          <w:pPr>
            <w:rPr>
              <w:rFonts w:ascii="UniSansRegular" w:eastAsia="Arial MT" w:hAnsi="UniSansRegular" w:cs="Arial MT"/>
              <w:sz w:val="20"/>
              <w:lang w:val="pt-PT" w:eastAsia="en-US"/>
            </w:rPr>
          </w:pPr>
        </w:p>
      </w:tc>
      <w:tc>
        <w:tcPr>
          <w:tcW w:w="9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A832D1E" w14:textId="77777777" w:rsidR="00D420FE" w:rsidRDefault="00701ED2" w:rsidP="00D420FE">
          <w:pPr>
            <w:pStyle w:val="TableParagraph"/>
            <w:spacing w:before="98"/>
            <w:ind w:left="70"/>
            <w:rPr>
              <w:rFonts w:ascii="UniSansRegular" w:hAnsi="UniSansRegular"/>
              <w:sz w:val="20"/>
            </w:rPr>
          </w:pPr>
          <w:r>
            <w:rPr>
              <w:rFonts w:ascii="UniSansRegular" w:hAnsi="UniSansRegular"/>
              <w:sz w:val="20"/>
            </w:rPr>
            <w:t>Revisão:</w:t>
          </w:r>
        </w:p>
      </w:tc>
      <w:tc>
        <w:tcPr>
          <w:tcW w:w="2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5669C76" w14:textId="77777777" w:rsidR="00D420FE" w:rsidRDefault="00701ED2" w:rsidP="00D420FE">
          <w:pPr>
            <w:pStyle w:val="TableParagraph"/>
            <w:spacing w:before="98"/>
            <w:ind w:left="298" w:right="292"/>
            <w:jc w:val="center"/>
            <w:rPr>
              <w:rFonts w:ascii="UniSansRegular" w:hAnsi="UniSansRegular"/>
              <w:sz w:val="20"/>
            </w:rPr>
          </w:pPr>
          <w:r>
            <w:rPr>
              <w:rFonts w:ascii="UniSansRegular" w:hAnsi="UniSansRegular"/>
              <w:sz w:val="20"/>
            </w:rPr>
            <w:fldChar w:fldCharType="begin"/>
          </w:r>
          <w:r>
            <w:rPr>
              <w:rFonts w:ascii="UniSansRegular" w:hAnsi="UniSansRegular"/>
              <w:sz w:val="20"/>
            </w:rPr>
            <w:instrText xml:space="preserve"> DOCVARIABLE  REV  \* MERGEFORMAT </w:instrText>
          </w:r>
          <w:r>
            <w:rPr>
              <w:rFonts w:ascii="UniSansRegular" w:hAnsi="UniSansRegular"/>
              <w:sz w:val="20"/>
            </w:rPr>
            <w:fldChar w:fldCharType="separate"/>
          </w:r>
          <w:r w:rsidR="00BE29C6">
            <w:rPr>
              <w:rFonts w:ascii="UniSansRegular" w:hAnsi="UniSansRegular"/>
              <w:sz w:val="20"/>
            </w:rPr>
            <w:t>00</w:t>
          </w:r>
          <w:r>
            <w:rPr>
              <w:rFonts w:ascii="UniSansRegular" w:hAnsi="UniSansRegular"/>
              <w:sz w:val="20"/>
            </w:rPr>
            <w:fldChar w:fldCharType="end"/>
          </w:r>
        </w:p>
      </w:tc>
    </w:tr>
    <w:tr w:rsidR="00484F9C" w14:paraId="0B6FC7D7" w14:textId="77777777" w:rsidTr="00CF2B6F">
      <w:trPr>
        <w:trHeight w:val="426"/>
      </w:trPr>
      <w:tc>
        <w:tcPr>
          <w:tcW w:w="269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B942A52" w14:textId="77777777" w:rsidR="00D420FE" w:rsidRDefault="00D420FE" w:rsidP="00D420FE">
          <w:pPr>
            <w:rPr>
              <w:rFonts w:ascii="UniSansRegular" w:eastAsia="Arial MT" w:hAnsi="UniSansRegular" w:cs="Arial MT"/>
              <w:sz w:val="18"/>
              <w:szCs w:val="22"/>
              <w:lang w:val="pt-PT" w:eastAsia="en-US"/>
            </w:rPr>
          </w:pPr>
        </w:p>
      </w:tc>
      <w:tc>
        <w:tcPr>
          <w:tcW w:w="439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E2862B4" w14:textId="77777777" w:rsidR="00D420FE" w:rsidRDefault="00D420FE" w:rsidP="00D420FE">
          <w:pPr>
            <w:rPr>
              <w:rFonts w:ascii="UniSansRegular" w:eastAsia="Arial MT" w:hAnsi="UniSansRegular" w:cs="Arial MT"/>
              <w:sz w:val="20"/>
              <w:lang w:val="pt-PT" w:eastAsia="en-US"/>
            </w:rPr>
          </w:pPr>
        </w:p>
      </w:tc>
      <w:tc>
        <w:tcPr>
          <w:tcW w:w="9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E5F8834" w14:textId="77777777" w:rsidR="00D420FE" w:rsidRDefault="00701ED2" w:rsidP="00D420FE">
          <w:pPr>
            <w:pStyle w:val="TableParagraph"/>
            <w:spacing w:before="98"/>
            <w:ind w:left="70"/>
            <w:rPr>
              <w:rFonts w:ascii="UniSansRegular" w:hAnsi="UniSansRegular"/>
              <w:sz w:val="20"/>
            </w:rPr>
          </w:pPr>
          <w:r>
            <w:rPr>
              <w:rFonts w:ascii="UniSansRegular" w:hAnsi="UniSansRegular"/>
              <w:sz w:val="20"/>
            </w:rPr>
            <w:t>Pág:</w:t>
          </w:r>
        </w:p>
      </w:tc>
      <w:tc>
        <w:tcPr>
          <w:tcW w:w="25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1F9138C" w14:textId="77777777" w:rsidR="00D420FE" w:rsidRDefault="00701ED2" w:rsidP="00D420FE">
          <w:pPr>
            <w:pStyle w:val="TableParagraph"/>
            <w:spacing w:before="98"/>
            <w:ind w:left="300" w:right="292"/>
            <w:jc w:val="center"/>
            <w:rPr>
              <w:rFonts w:ascii="UniSansRegular" w:hAnsi="UniSansRegular"/>
              <w:sz w:val="20"/>
            </w:rPr>
          </w:pPr>
          <w:r>
            <w:rPr>
              <w:rFonts w:ascii="UniSansRegular" w:hAnsi="UniSansRegular"/>
            </w:rPr>
            <w:fldChar w:fldCharType="begin"/>
          </w:r>
          <w:r>
            <w:rPr>
              <w:rFonts w:ascii="UniSansRegular" w:hAnsi="UniSansRegular"/>
              <w:sz w:val="20"/>
            </w:rPr>
            <w:instrText xml:space="preserve"> PAGE </w:instrText>
          </w:r>
          <w:r>
            <w:rPr>
              <w:rFonts w:ascii="UniSansRegular" w:hAnsi="UniSansRegular"/>
            </w:rPr>
            <w:fldChar w:fldCharType="separate"/>
          </w:r>
          <w:r>
            <w:rPr>
              <w:rFonts w:ascii="UniSansRegular" w:hAnsi="UniSansRegular"/>
              <w:sz w:val="20"/>
            </w:rPr>
            <w:t>1</w:t>
          </w:r>
          <w:r>
            <w:rPr>
              <w:rFonts w:ascii="UniSansRegular" w:hAnsi="UniSansRegular"/>
            </w:rPr>
            <w:fldChar w:fldCharType="end"/>
          </w:r>
          <w:r>
            <w:rPr>
              <w:rFonts w:ascii="UniSansRegular" w:hAnsi="UniSansRegular"/>
              <w:sz w:val="20"/>
            </w:rPr>
            <w:t>/</w:t>
          </w:r>
          <w:r>
            <w:rPr>
              <w:rFonts w:ascii="UniSansRegular" w:hAnsi="UniSansRegular"/>
              <w:sz w:val="20"/>
            </w:rPr>
            <w:fldChar w:fldCharType="begin"/>
          </w:r>
          <w:r>
            <w:rPr>
              <w:rFonts w:ascii="UniSansRegular" w:hAnsi="UniSansRegular"/>
              <w:sz w:val="20"/>
            </w:rPr>
            <w:instrText xml:space="preserve"> NUMPAGES </w:instrText>
          </w:r>
          <w:r>
            <w:rPr>
              <w:rFonts w:ascii="UniSansRegular" w:hAnsi="UniSansRegular"/>
              <w:sz w:val="20"/>
            </w:rPr>
            <w:fldChar w:fldCharType="separate"/>
          </w:r>
          <w:r>
            <w:rPr>
              <w:rFonts w:ascii="UniSansRegular" w:hAnsi="UniSansRegular"/>
              <w:sz w:val="20"/>
            </w:rPr>
            <w:t>2</w:t>
          </w:r>
          <w:r>
            <w:rPr>
              <w:rFonts w:ascii="UniSansRegular" w:hAnsi="UniSansRegular"/>
              <w:sz w:val="20"/>
            </w:rPr>
            <w:fldChar w:fldCharType="end"/>
          </w:r>
        </w:p>
      </w:tc>
    </w:tr>
  </w:tbl>
  <w:p w14:paraId="5A523EBF" w14:textId="77777777" w:rsidR="008C4BB6" w:rsidRDefault="008C4B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0BB"/>
    <w:multiLevelType w:val="hybridMultilevel"/>
    <w:tmpl w:val="48DC8C7A"/>
    <w:lvl w:ilvl="0" w:tplc="25DE3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82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067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4AE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A63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8417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ED8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01B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48C7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288"/>
    <w:multiLevelType w:val="hybridMultilevel"/>
    <w:tmpl w:val="7E40DB3C"/>
    <w:lvl w:ilvl="0" w:tplc="E2463B6E">
      <w:start w:val="1"/>
      <w:numFmt w:val="bullet"/>
      <w:lvlText w:val="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446A22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ED4BC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A9D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281F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C7412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B47F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9E8F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E0C7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9305A"/>
    <w:multiLevelType w:val="hybridMultilevel"/>
    <w:tmpl w:val="AB569A02"/>
    <w:lvl w:ilvl="0" w:tplc="8418FA3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C9023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8ACC5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A4B7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7640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DEC62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A22B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20C3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38094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333D7"/>
    <w:multiLevelType w:val="hybridMultilevel"/>
    <w:tmpl w:val="60E0D134"/>
    <w:lvl w:ilvl="0" w:tplc="A282F7F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BC4D8E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A4D8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2B2BA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54CC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0D013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E2FA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06F4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35AA89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CF1584"/>
    <w:multiLevelType w:val="hybridMultilevel"/>
    <w:tmpl w:val="DD386066"/>
    <w:lvl w:ilvl="0" w:tplc="A1D4E096">
      <w:start w:val="1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9E161B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2447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2830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4AF7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B581F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AE1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2A51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4CE4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665F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9FC0EA5"/>
    <w:multiLevelType w:val="hybridMultilevel"/>
    <w:tmpl w:val="7382CA3A"/>
    <w:lvl w:ilvl="0" w:tplc="13A2B3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0E16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503D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64C9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A04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0477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32B4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9A5A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50259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F1458F"/>
    <w:multiLevelType w:val="hybridMultilevel"/>
    <w:tmpl w:val="7B3634AC"/>
    <w:lvl w:ilvl="0" w:tplc="CE341F62">
      <w:start w:val="1"/>
      <w:numFmt w:val="lowerLetter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6A00E3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B4C5C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76ECF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B482A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5B6824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F4E2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C0969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ACBD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F44978"/>
    <w:multiLevelType w:val="hybridMultilevel"/>
    <w:tmpl w:val="7E088E24"/>
    <w:lvl w:ilvl="0" w:tplc="E22E8A6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E7D6A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88AA8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9CB2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E86A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5E00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8C52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9C0D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78C8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520AD"/>
    <w:multiLevelType w:val="hybridMultilevel"/>
    <w:tmpl w:val="28AA6A96"/>
    <w:lvl w:ilvl="0" w:tplc="A7061D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CA52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AE255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7296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E8F8B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77405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D76E5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45D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F8C8DD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7D510C"/>
    <w:multiLevelType w:val="hybridMultilevel"/>
    <w:tmpl w:val="1EB69400"/>
    <w:lvl w:ilvl="0" w:tplc="D45A1AF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B84E05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B457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F2AE5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C1C4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062C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AAE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A611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7022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EB16FC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1C50285"/>
    <w:multiLevelType w:val="hybridMultilevel"/>
    <w:tmpl w:val="C8700924"/>
    <w:lvl w:ilvl="0" w:tplc="AB009D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60A8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B80B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1B44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32D0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8A293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2C209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6679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4E20DA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5279516">
    <w:abstractNumId w:val="5"/>
  </w:num>
  <w:num w:numId="2" w16cid:durableId="343433436">
    <w:abstractNumId w:val="11"/>
  </w:num>
  <w:num w:numId="3" w16cid:durableId="1700662854">
    <w:abstractNumId w:val="2"/>
  </w:num>
  <w:num w:numId="4" w16cid:durableId="1960800191">
    <w:abstractNumId w:val="10"/>
  </w:num>
  <w:num w:numId="5" w16cid:durableId="1056664107">
    <w:abstractNumId w:val="4"/>
  </w:num>
  <w:num w:numId="6" w16cid:durableId="1831408987">
    <w:abstractNumId w:val="3"/>
  </w:num>
  <w:num w:numId="7" w16cid:durableId="1488328142">
    <w:abstractNumId w:val="6"/>
  </w:num>
  <w:num w:numId="8" w16cid:durableId="961769606">
    <w:abstractNumId w:val="9"/>
  </w:num>
  <w:num w:numId="9" w16cid:durableId="378746357">
    <w:abstractNumId w:val="7"/>
  </w:num>
  <w:num w:numId="10" w16cid:durableId="247815904">
    <w:abstractNumId w:val="8"/>
  </w:num>
  <w:num w:numId="11" w16cid:durableId="1090352068">
    <w:abstractNumId w:val="12"/>
  </w:num>
  <w:num w:numId="12" w16cid:durableId="615791362">
    <w:abstractNumId w:val="1"/>
  </w:num>
  <w:num w:numId="13" w16cid:durableId="130812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001" w:val="-"/>
    <w:docVar w:name="002" w:val="-"/>
    <w:docVar w:name="ABRANG" w:val="-"/>
    <w:docVar w:name="ALTREV" w:val="-"/>
    <w:docVar w:name="APPROVER" w:val="-"/>
    <w:docVar w:name="AREA" w:val="-"/>
    <w:docVar w:name="AREA_GEST" w:val="-"/>
    <w:docVar w:name="CONF" w:val="INTERNA"/>
    <w:docVar w:name="CONSENT" w:val="-"/>
    <w:docVar w:name="DATAED" w:val="-"/>
    <w:docVar w:name="DATEREV" w:val="-"/>
    <w:docVar w:name="DDAPROV" w:val="-"/>
    <w:docVar w:name="DDCONSENS" w:val="-"/>
    <w:docVar w:name="DDELABORADOR" w:val="-"/>
    <w:docVar w:name="DDHOMOLOG" w:val="-"/>
    <w:docVar w:name="DOC" w:val="FOR.XXX.0000"/>
    <w:docVar w:name="ELABFUNCTION" w:val="-"/>
    <w:docVar w:name="ELABORATOR" w:val="-"/>
    <w:docVar w:name="ELABUSERFUNCTION" w:val="-"/>
    <w:docVar w:name="IDLOGINCURRENT" w:val="-"/>
    <w:docVar w:name="LOCAL" w:val="-"/>
    <w:docVar w:name="NIVEL_SIG" w:val="-"/>
    <w:docVar w:name="NMUSERCURRENT" w:val="-"/>
    <w:docVar w:name="NRREGTREIN" w:val="-"/>
    <w:docVar w:name="REV" w:val="00"/>
    <w:docVar w:name="SITREV" w:val="-"/>
    <w:docVar w:name="TIPO_DOC" w:val="-"/>
    <w:docVar w:name="TIPODOC" w:val="-"/>
    <w:docVar w:name="TITLE" w:val="Autoavaliação de Saúde - Pré-Embarque"/>
    <w:docVar w:name="TPDOC" w:val="-"/>
    <w:docVar w:name="UNMD01" w:val="-"/>
    <w:docVar w:name="UNMD02" w:val="-"/>
    <w:docVar w:name="UNMD03" w:val="-"/>
    <w:docVar w:name="UNMD04" w:val="-"/>
    <w:docVar w:name="UNMD05" w:val="-"/>
    <w:docVar w:name="UNMD06" w:val="-"/>
    <w:docVar w:name="UNMD07" w:val="-"/>
    <w:docVar w:name="UNMD08" w:val="-"/>
    <w:docVar w:name="UNMD09" w:val="-"/>
  </w:docVars>
  <w:rsids>
    <w:rsidRoot w:val="00855D00"/>
    <w:rsid w:val="00002E79"/>
    <w:rsid w:val="00003647"/>
    <w:rsid w:val="0000691D"/>
    <w:rsid w:val="0001055E"/>
    <w:rsid w:val="00011CED"/>
    <w:rsid w:val="000143A8"/>
    <w:rsid w:val="00034DF4"/>
    <w:rsid w:val="00042EDE"/>
    <w:rsid w:val="00043558"/>
    <w:rsid w:val="00045C7A"/>
    <w:rsid w:val="00061B5D"/>
    <w:rsid w:val="00082FE3"/>
    <w:rsid w:val="000860CD"/>
    <w:rsid w:val="00087FF0"/>
    <w:rsid w:val="000A3925"/>
    <w:rsid w:val="000B09FC"/>
    <w:rsid w:val="000B4B7A"/>
    <w:rsid w:val="000B65EC"/>
    <w:rsid w:val="000B6796"/>
    <w:rsid w:val="000C031A"/>
    <w:rsid w:val="000D07D2"/>
    <w:rsid w:val="000D0F0A"/>
    <w:rsid w:val="000D3691"/>
    <w:rsid w:val="000E4FF2"/>
    <w:rsid w:val="000E727E"/>
    <w:rsid w:val="001057E4"/>
    <w:rsid w:val="00107F0E"/>
    <w:rsid w:val="00122555"/>
    <w:rsid w:val="00134DE4"/>
    <w:rsid w:val="001358EA"/>
    <w:rsid w:val="001369A4"/>
    <w:rsid w:val="001461E8"/>
    <w:rsid w:val="0014744B"/>
    <w:rsid w:val="00150082"/>
    <w:rsid w:val="0015587C"/>
    <w:rsid w:val="00162D1E"/>
    <w:rsid w:val="00170497"/>
    <w:rsid w:val="0017673B"/>
    <w:rsid w:val="001849B8"/>
    <w:rsid w:val="00184F39"/>
    <w:rsid w:val="00185C88"/>
    <w:rsid w:val="0018639F"/>
    <w:rsid w:val="001916DB"/>
    <w:rsid w:val="00195BD9"/>
    <w:rsid w:val="001A1111"/>
    <w:rsid w:val="001A40BA"/>
    <w:rsid w:val="001B161A"/>
    <w:rsid w:val="001B6CAF"/>
    <w:rsid w:val="001C6DD9"/>
    <w:rsid w:val="001C71F9"/>
    <w:rsid w:val="001D61F1"/>
    <w:rsid w:val="001E4326"/>
    <w:rsid w:val="001F09FF"/>
    <w:rsid w:val="001F11F0"/>
    <w:rsid w:val="001F4E9D"/>
    <w:rsid w:val="0020213C"/>
    <w:rsid w:val="00205729"/>
    <w:rsid w:val="002068AD"/>
    <w:rsid w:val="00220624"/>
    <w:rsid w:val="00220FF1"/>
    <w:rsid w:val="0022105C"/>
    <w:rsid w:val="00227C3E"/>
    <w:rsid w:val="00236260"/>
    <w:rsid w:val="00240B25"/>
    <w:rsid w:val="00242450"/>
    <w:rsid w:val="00250019"/>
    <w:rsid w:val="00253121"/>
    <w:rsid w:val="0025689F"/>
    <w:rsid w:val="00256E9D"/>
    <w:rsid w:val="00260875"/>
    <w:rsid w:val="00272E3E"/>
    <w:rsid w:val="002777BB"/>
    <w:rsid w:val="00280A5F"/>
    <w:rsid w:val="002874E6"/>
    <w:rsid w:val="002A0C40"/>
    <w:rsid w:val="002B156F"/>
    <w:rsid w:val="002B617A"/>
    <w:rsid w:val="002D3F68"/>
    <w:rsid w:val="002D588F"/>
    <w:rsid w:val="002E1363"/>
    <w:rsid w:val="002F6A7A"/>
    <w:rsid w:val="00301830"/>
    <w:rsid w:val="00305417"/>
    <w:rsid w:val="00311142"/>
    <w:rsid w:val="0031305F"/>
    <w:rsid w:val="003205D1"/>
    <w:rsid w:val="00364852"/>
    <w:rsid w:val="00375234"/>
    <w:rsid w:val="00381021"/>
    <w:rsid w:val="00381F45"/>
    <w:rsid w:val="0039212D"/>
    <w:rsid w:val="003A20E6"/>
    <w:rsid w:val="003B1CFB"/>
    <w:rsid w:val="003B4EBA"/>
    <w:rsid w:val="003C1A62"/>
    <w:rsid w:val="003C3942"/>
    <w:rsid w:val="003D1548"/>
    <w:rsid w:val="003D5B7C"/>
    <w:rsid w:val="003E2909"/>
    <w:rsid w:val="003F23E7"/>
    <w:rsid w:val="003F3E65"/>
    <w:rsid w:val="003F7598"/>
    <w:rsid w:val="004172AF"/>
    <w:rsid w:val="0042578D"/>
    <w:rsid w:val="00440FD7"/>
    <w:rsid w:val="004439E5"/>
    <w:rsid w:val="004540CE"/>
    <w:rsid w:val="00467A14"/>
    <w:rsid w:val="00470C73"/>
    <w:rsid w:val="0047366A"/>
    <w:rsid w:val="00482F32"/>
    <w:rsid w:val="00484F9C"/>
    <w:rsid w:val="00493CE1"/>
    <w:rsid w:val="004A1289"/>
    <w:rsid w:val="004D1932"/>
    <w:rsid w:val="004D6834"/>
    <w:rsid w:val="004D69A2"/>
    <w:rsid w:val="004E4089"/>
    <w:rsid w:val="004F3E43"/>
    <w:rsid w:val="00501F4D"/>
    <w:rsid w:val="0050470A"/>
    <w:rsid w:val="00531A8E"/>
    <w:rsid w:val="00533F0F"/>
    <w:rsid w:val="005426F4"/>
    <w:rsid w:val="00543F08"/>
    <w:rsid w:val="0055367A"/>
    <w:rsid w:val="00554F96"/>
    <w:rsid w:val="00557CE9"/>
    <w:rsid w:val="00560801"/>
    <w:rsid w:val="00560FAD"/>
    <w:rsid w:val="00561D09"/>
    <w:rsid w:val="0056507E"/>
    <w:rsid w:val="00570D88"/>
    <w:rsid w:val="005746E9"/>
    <w:rsid w:val="0058207D"/>
    <w:rsid w:val="00590ABE"/>
    <w:rsid w:val="0059344C"/>
    <w:rsid w:val="00597507"/>
    <w:rsid w:val="005A0555"/>
    <w:rsid w:val="005A5C81"/>
    <w:rsid w:val="005B13BD"/>
    <w:rsid w:val="005B34B7"/>
    <w:rsid w:val="005B472B"/>
    <w:rsid w:val="005B4B6B"/>
    <w:rsid w:val="005B4FB1"/>
    <w:rsid w:val="005B54BB"/>
    <w:rsid w:val="005B5B4A"/>
    <w:rsid w:val="005B6A10"/>
    <w:rsid w:val="005C2D7F"/>
    <w:rsid w:val="005C6CAC"/>
    <w:rsid w:val="005D1B0E"/>
    <w:rsid w:val="005D63AE"/>
    <w:rsid w:val="005E1A89"/>
    <w:rsid w:val="005F01E7"/>
    <w:rsid w:val="00614EE8"/>
    <w:rsid w:val="00623E0F"/>
    <w:rsid w:val="00630127"/>
    <w:rsid w:val="00633E9A"/>
    <w:rsid w:val="0063457C"/>
    <w:rsid w:val="00635F7F"/>
    <w:rsid w:val="00636A06"/>
    <w:rsid w:val="00641AEE"/>
    <w:rsid w:val="00647854"/>
    <w:rsid w:val="00647A83"/>
    <w:rsid w:val="0066092B"/>
    <w:rsid w:val="00662BDB"/>
    <w:rsid w:val="00663DA0"/>
    <w:rsid w:val="00671698"/>
    <w:rsid w:val="00680B2B"/>
    <w:rsid w:val="00682580"/>
    <w:rsid w:val="00684E9B"/>
    <w:rsid w:val="00687A65"/>
    <w:rsid w:val="0069312B"/>
    <w:rsid w:val="006A06F1"/>
    <w:rsid w:val="006A0C07"/>
    <w:rsid w:val="006A27F0"/>
    <w:rsid w:val="006B4060"/>
    <w:rsid w:val="006B735B"/>
    <w:rsid w:val="006D0AC4"/>
    <w:rsid w:val="006E7AFE"/>
    <w:rsid w:val="00701ED2"/>
    <w:rsid w:val="007114AE"/>
    <w:rsid w:val="00714798"/>
    <w:rsid w:val="00716F67"/>
    <w:rsid w:val="00722058"/>
    <w:rsid w:val="00750853"/>
    <w:rsid w:val="00755B1D"/>
    <w:rsid w:val="00760358"/>
    <w:rsid w:val="00771AAE"/>
    <w:rsid w:val="007775E9"/>
    <w:rsid w:val="00777764"/>
    <w:rsid w:val="00777EF8"/>
    <w:rsid w:val="00784211"/>
    <w:rsid w:val="00784674"/>
    <w:rsid w:val="00787646"/>
    <w:rsid w:val="00791204"/>
    <w:rsid w:val="007C0E4C"/>
    <w:rsid w:val="007E614D"/>
    <w:rsid w:val="007F0E4B"/>
    <w:rsid w:val="00827534"/>
    <w:rsid w:val="00846F49"/>
    <w:rsid w:val="00855D00"/>
    <w:rsid w:val="00856125"/>
    <w:rsid w:val="00872A32"/>
    <w:rsid w:val="0087617E"/>
    <w:rsid w:val="00884454"/>
    <w:rsid w:val="00891011"/>
    <w:rsid w:val="008A7C2A"/>
    <w:rsid w:val="008C079D"/>
    <w:rsid w:val="008C4BB6"/>
    <w:rsid w:val="008D6CD7"/>
    <w:rsid w:val="008E2A29"/>
    <w:rsid w:val="008E5E99"/>
    <w:rsid w:val="008E5F99"/>
    <w:rsid w:val="008F0128"/>
    <w:rsid w:val="008F549A"/>
    <w:rsid w:val="00901CB5"/>
    <w:rsid w:val="00905FD5"/>
    <w:rsid w:val="00914038"/>
    <w:rsid w:val="009164A6"/>
    <w:rsid w:val="009215E4"/>
    <w:rsid w:val="009477E1"/>
    <w:rsid w:val="009541EA"/>
    <w:rsid w:val="00954D88"/>
    <w:rsid w:val="00963E2F"/>
    <w:rsid w:val="00970238"/>
    <w:rsid w:val="0097727A"/>
    <w:rsid w:val="00984336"/>
    <w:rsid w:val="00987CED"/>
    <w:rsid w:val="00990B2E"/>
    <w:rsid w:val="00991D98"/>
    <w:rsid w:val="00997D8B"/>
    <w:rsid w:val="009A74C7"/>
    <w:rsid w:val="009C092B"/>
    <w:rsid w:val="009C5D39"/>
    <w:rsid w:val="009D2FE9"/>
    <w:rsid w:val="009D6018"/>
    <w:rsid w:val="009E04D5"/>
    <w:rsid w:val="009E77FB"/>
    <w:rsid w:val="009F232F"/>
    <w:rsid w:val="009F6B61"/>
    <w:rsid w:val="009F7BCA"/>
    <w:rsid w:val="00A11A78"/>
    <w:rsid w:val="00A1273A"/>
    <w:rsid w:val="00A2298D"/>
    <w:rsid w:val="00A25023"/>
    <w:rsid w:val="00A26911"/>
    <w:rsid w:val="00A30377"/>
    <w:rsid w:val="00A30BD4"/>
    <w:rsid w:val="00A34F81"/>
    <w:rsid w:val="00A353C6"/>
    <w:rsid w:val="00A41848"/>
    <w:rsid w:val="00A650C0"/>
    <w:rsid w:val="00A82A63"/>
    <w:rsid w:val="00A84324"/>
    <w:rsid w:val="00AA69F9"/>
    <w:rsid w:val="00AA718B"/>
    <w:rsid w:val="00AC1409"/>
    <w:rsid w:val="00AD213A"/>
    <w:rsid w:val="00AE1E38"/>
    <w:rsid w:val="00AE5F32"/>
    <w:rsid w:val="00AF046B"/>
    <w:rsid w:val="00AF6E22"/>
    <w:rsid w:val="00B016CA"/>
    <w:rsid w:val="00B055F4"/>
    <w:rsid w:val="00B1059C"/>
    <w:rsid w:val="00B10A02"/>
    <w:rsid w:val="00B12732"/>
    <w:rsid w:val="00B12F5F"/>
    <w:rsid w:val="00B15DB0"/>
    <w:rsid w:val="00B206B0"/>
    <w:rsid w:val="00B2244A"/>
    <w:rsid w:val="00B41808"/>
    <w:rsid w:val="00B44A03"/>
    <w:rsid w:val="00B45297"/>
    <w:rsid w:val="00B524EA"/>
    <w:rsid w:val="00B77C83"/>
    <w:rsid w:val="00B8136F"/>
    <w:rsid w:val="00B87817"/>
    <w:rsid w:val="00BA380D"/>
    <w:rsid w:val="00BB5E89"/>
    <w:rsid w:val="00BC2272"/>
    <w:rsid w:val="00BD61EB"/>
    <w:rsid w:val="00BE29C6"/>
    <w:rsid w:val="00BE3D70"/>
    <w:rsid w:val="00BF76FE"/>
    <w:rsid w:val="00C1130E"/>
    <w:rsid w:val="00C2035B"/>
    <w:rsid w:val="00C3502A"/>
    <w:rsid w:val="00C37647"/>
    <w:rsid w:val="00C437BE"/>
    <w:rsid w:val="00C446D1"/>
    <w:rsid w:val="00C511EC"/>
    <w:rsid w:val="00C7273D"/>
    <w:rsid w:val="00C83624"/>
    <w:rsid w:val="00C9450D"/>
    <w:rsid w:val="00C952AA"/>
    <w:rsid w:val="00CA0993"/>
    <w:rsid w:val="00CB0AE9"/>
    <w:rsid w:val="00CC308A"/>
    <w:rsid w:val="00CD652C"/>
    <w:rsid w:val="00CE1FBB"/>
    <w:rsid w:val="00CE72F4"/>
    <w:rsid w:val="00CF2B6F"/>
    <w:rsid w:val="00CF7DAE"/>
    <w:rsid w:val="00D2118F"/>
    <w:rsid w:val="00D21E45"/>
    <w:rsid w:val="00D22AF0"/>
    <w:rsid w:val="00D22F0C"/>
    <w:rsid w:val="00D259EA"/>
    <w:rsid w:val="00D301FC"/>
    <w:rsid w:val="00D308A8"/>
    <w:rsid w:val="00D33F2B"/>
    <w:rsid w:val="00D35828"/>
    <w:rsid w:val="00D410E6"/>
    <w:rsid w:val="00D420FE"/>
    <w:rsid w:val="00D44853"/>
    <w:rsid w:val="00D51E38"/>
    <w:rsid w:val="00D550D4"/>
    <w:rsid w:val="00D64C45"/>
    <w:rsid w:val="00D741FB"/>
    <w:rsid w:val="00D76857"/>
    <w:rsid w:val="00D84CB3"/>
    <w:rsid w:val="00D92630"/>
    <w:rsid w:val="00D9454A"/>
    <w:rsid w:val="00D962FA"/>
    <w:rsid w:val="00DA61B9"/>
    <w:rsid w:val="00DA6BE4"/>
    <w:rsid w:val="00DB1488"/>
    <w:rsid w:val="00DB4B82"/>
    <w:rsid w:val="00DE3628"/>
    <w:rsid w:val="00DE7202"/>
    <w:rsid w:val="00DF1EEF"/>
    <w:rsid w:val="00DF740C"/>
    <w:rsid w:val="00E0283D"/>
    <w:rsid w:val="00E02DB5"/>
    <w:rsid w:val="00E15C0C"/>
    <w:rsid w:val="00E20CEA"/>
    <w:rsid w:val="00E22351"/>
    <w:rsid w:val="00E31528"/>
    <w:rsid w:val="00E37819"/>
    <w:rsid w:val="00E37E50"/>
    <w:rsid w:val="00E53497"/>
    <w:rsid w:val="00E54D41"/>
    <w:rsid w:val="00E54E4D"/>
    <w:rsid w:val="00E620C4"/>
    <w:rsid w:val="00E62796"/>
    <w:rsid w:val="00E643C8"/>
    <w:rsid w:val="00E732AD"/>
    <w:rsid w:val="00E760C1"/>
    <w:rsid w:val="00E84B95"/>
    <w:rsid w:val="00E9188D"/>
    <w:rsid w:val="00E91E14"/>
    <w:rsid w:val="00E96186"/>
    <w:rsid w:val="00EA0447"/>
    <w:rsid w:val="00EA6C51"/>
    <w:rsid w:val="00EB2AEE"/>
    <w:rsid w:val="00EB341C"/>
    <w:rsid w:val="00EB6676"/>
    <w:rsid w:val="00EB6823"/>
    <w:rsid w:val="00EC06BE"/>
    <w:rsid w:val="00ED62AE"/>
    <w:rsid w:val="00ED7577"/>
    <w:rsid w:val="00EF1869"/>
    <w:rsid w:val="00F173E0"/>
    <w:rsid w:val="00F20D80"/>
    <w:rsid w:val="00F25043"/>
    <w:rsid w:val="00F26E9C"/>
    <w:rsid w:val="00F2736F"/>
    <w:rsid w:val="00F37D06"/>
    <w:rsid w:val="00F436C2"/>
    <w:rsid w:val="00F43A1E"/>
    <w:rsid w:val="00F46EE4"/>
    <w:rsid w:val="00F57197"/>
    <w:rsid w:val="00F61381"/>
    <w:rsid w:val="00F61436"/>
    <w:rsid w:val="00F70680"/>
    <w:rsid w:val="00F82BCB"/>
    <w:rsid w:val="00F87F4D"/>
    <w:rsid w:val="00F9559A"/>
    <w:rsid w:val="00FA2D48"/>
    <w:rsid w:val="00FA79D2"/>
    <w:rsid w:val="00FA7CE3"/>
    <w:rsid w:val="00FB21BE"/>
    <w:rsid w:val="00FB2538"/>
    <w:rsid w:val="00FB3F77"/>
    <w:rsid w:val="00FB6279"/>
    <w:rsid w:val="00FC4599"/>
    <w:rsid w:val="00FC5643"/>
    <w:rsid w:val="00FC5DCC"/>
    <w:rsid w:val="00FE557B"/>
    <w:rsid w:val="00FE6337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688340"/>
  <w15:docId w15:val="{29C4FFD0-ACA0-48C4-88BC-8C3B8CAD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sz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Times New Roman" w:hAnsi="Times New Roman"/>
      <w:color w:val="0000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Legenda">
    <w:name w:val="caption"/>
    <w:basedOn w:val="Normal"/>
    <w:next w:val="Normal"/>
    <w:qFormat/>
    <w:rPr>
      <w:b/>
      <w:sz w:val="20"/>
    </w:rPr>
  </w:style>
  <w:style w:type="paragraph" w:styleId="Corpodetexto">
    <w:name w:val="Body Text"/>
    <w:basedOn w:val="Normal"/>
    <w:link w:val="CorpodetextoChar"/>
    <w:pPr>
      <w:jc w:val="both"/>
    </w:pPr>
    <w:rPr>
      <w:sz w:val="20"/>
    </w:rPr>
  </w:style>
  <w:style w:type="paragraph" w:styleId="Corpodetexto2">
    <w:name w:val="Body Text 2"/>
    <w:basedOn w:val="Normal"/>
    <w:link w:val="Corpodetexto2Char"/>
    <w:rsid w:val="001E4326"/>
    <w:pPr>
      <w:spacing w:after="120" w:line="480" w:lineRule="auto"/>
    </w:pPr>
    <w:rPr>
      <w:lang w:val="x-none" w:eastAsia="x-none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2Char">
    <w:name w:val="Corpo de texto 2 Char"/>
    <w:link w:val="Corpodetexto2"/>
    <w:rsid w:val="001E4326"/>
    <w:rPr>
      <w:rFonts w:ascii="Arial" w:hAnsi="Arial"/>
      <w:sz w:val="24"/>
    </w:rPr>
  </w:style>
  <w:style w:type="character" w:customStyle="1" w:styleId="fontstyle01">
    <w:name w:val="fontstyle01"/>
    <w:basedOn w:val="Fontepargpadro"/>
    <w:rsid w:val="00DF740C"/>
    <w:rPr>
      <w:rFonts w:ascii="ZurichBT-RomanCondensed" w:hAnsi="ZurichBT-RomanCondensed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Fontepargpadro"/>
    <w:rsid w:val="00DF740C"/>
    <w:rPr>
      <w:rFonts w:ascii="ZurichBT-BoldCondensed" w:hAnsi="ZurichBT-BoldCondensed" w:hint="default"/>
      <w:b/>
      <w:bCs/>
      <w:i w:val="0"/>
      <w:iCs w:val="0"/>
      <w:color w:val="242021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F046B"/>
    <w:rPr>
      <w:rFonts w:ascii="Arial" w:hAnsi="Arial"/>
    </w:rPr>
  </w:style>
  <w:style w:type="paragraph" w:customStyle="1" w:styleId="TableParagraph">
    <w:name w:val="Table Paragraph"/>
    <w:basedOn w:val="Normal"/>
    <w:uiPriority w:val="1"/>
    <w:qFormat/>
    <w:rsid w:val="00D420F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styleId="TextodoEspaoReservado">
    <w:name w:val="Placeholder Text"/>
    <w:basedOn w:val="Fontepargpadro"/>
    <w:uiPriority w:val="99"/>
    <w:semiHidden/>
    <w:rsid w:val="001057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sgi\Formul&#225;rios\FC-GQM-006(02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927b15-af2d-4631-9a23-d231eefd551b">
      <Terms xmlns="http://schemas.microsoft.com/office/infopath/2007/PartnerControls"/>
    </lcf76f155ced4ddcb4097134ff3c332f>
    <TaxCatchAll xmlns="22791e92-6721-4272-a487-2868edbe2d2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620EFE3A6CA84286A0BE9D20590D7E" ma:contentTypeVersion="16" ma:contentTypeDescription="Crie um novo documento." ma:contentTypeScope="" ma:versionID="c4fb065f7e2867f0b6a214ca4868bd36">
  <xsd:schema xmlns:xsd="http://www.w3.org/2001/XMLSchema" xmlns:xs="http://www.w3.org/2001/XMLSchema" xmlns:p="http://schemas.microsoft.com/office/2006/metadata/properties" xmlns:ns2="22791e92-6721-4272-a487-2868edbe2d2d" xmlns:ns3="80927b15-af2d-4631-9a23-d231eefd551b" targetNamespace="http://schemas.microsoft.com/office/2006/metadata/properties" ma:root="true" ma:fieldsID="ccb9a640aab1d316998718ce762c6146" ns2:_="" ns3:_="">
    <xsd:import namespace="22791e92-6721-4272-a487-2868edbe2d2d"/>
    <xsd:import namespace="80927b15-af2d-4631-9a23-d231eefd551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91e92-6721-4272-a487-2868edbe2d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3268c90-2e32-4825-bdd8-3b915ebee7af}" ma:internalName="TaxCatchAll" ma:showField="CatchAllData" ma:web="22791e92-6721-4272-a487-2868edbe2d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927b15-af2d-4631-9a23-d231eefd5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f14260-4fd7-4805-aaa6-160f1c5a97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B1097-3E18-4FC1-A5B7-E702AA6995BD}">
  <ds:schemaRefs>
    <ds:schemaRef ds:uri="http://schemas.microsoft.com/office/2006/metadata/properties"/>
    <ds:schemaRef ds:uri="http://schemas.microsoft.com/office/infopath/2007/PartnerControls"/>
    <ds:schemaRef ds:uri="80927b15-af2d-4631-9a23-d231eefd551b"/>
    <ds:schemaRef ds:uri="22791e92-6721-4272-a487-2868edbe2d2d"/>
  </ds:schemaRefs>
</ds:datastoreItem>
</file>

<file path=customXml/itemProps2.xml><?xml version="1.0" encoding="utf-8"?>
<ds:datastoreItem xmlns:ds="http://schemas.openxmlformats.org/officeDocument/2006/customXml" ds:itemID="{724E3A43-8E98-4ADE-AA05-ADFD0BB26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791e92-6721-4272-a487-2868edbe2d2d"/>
    <ds:schemaRef ds:uri="80927b15-af2d-4631-9a23-d231eefd55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5A5AB7-05D2-4BDF-9776-607F71CB3E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F3F236-5DEA-440F-BF35-BD053642C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FC-GQM-006(02).dot</Template>
  <TotalTime>93</TotalTime>
  <Pages>2</Pages>
  <Words>505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PRESENÇA DE TREINAMENTO</vt:lpstr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Autoavaliação de Saúde - Pré-Embarque</dc:title>
  <dc:creator>Priner</dc:creator>
  <cp:lastModifiedBy>Mateus Correia dos Santos</cp:lastModifiedBy>
  <cp:revision>45</cp:revision>
  <cp:lastPrinted>2021-05-04T18:24:00Z</cp:lastPrinted>
  <dcterms:created xsi:type="dcterms:W3CDTF">2025-04-15T20:23:00Z</dcterms:created>
  <dcterms:modified xsi:type="dcterms:W3CDTF">2026-10-19T17:56:00Z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0x01010039620EFE3A6CA84286A0BE9D20590D7E</vt:lpwstr>
  </property>
  <property fmtid="{D5CDD505-2E9C-101B-9397-08002B2CF9AE}" pid="3" name="MediaServiceImageTags">
    <vt:lpwstr/>
  </property>
  <property fmtid="{D5CDD505-2E9C-101B-9397-08002B2CF9AE}" pid="4" name="_NewReviewCycle">
    <vt:lpwstr/>
  </property>
</Properties>
</file>